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A329B" w14:textId="77777777" w:rsidR="002577A7" w:rsidRDefault="002577A7" w:rsidP="002577A7">
      <w:pPr>
        <w:pStyle w:val="AKBStyle"/>
        <w:jc w:val="center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1AB0803" wp14:editId="7E76A8CA">
            <wp:extent cx="5231958" cy="1325729"/>
            <wp:effectExtent l="0" t="0" r="6985" b="8255"/>
            <wp:docPr id="16492618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84" cy="133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407B" w14:textId="77777777" w:rsidR="002577A7" w:rsidRDefault="002577A7" w:rsidP="00A72185">
      <w:pPr>
        <w:pStyle w:val="AKBStyle"/>
        <w:rPr>
          <w:b/>
          <w:bCs/>
          <w:sz w:val="32"/>
          <w:szCs w:val="28"/>
        </w:rPr>
      </w:pPr>
    </w:p>
    <w:p w14:paraId="17AB1E7A" w14:textId="77777777" w:rsidR="00A72185" w:rsidRPr="00A72185" w:rsidRDefault="00A72185" w:rsidP="00C33E74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SCHOOL OF COMPUTER SCIENCE ENGINEERING</w:t>
      </w:r>
    </w:p>
    <w:p w14:paraId="6C06D6BF" w14:textId="26480707" w:rsidR="00A72185" w:rsidRPr="00A72185" w:rsidRDefault="00A72185" w:rsidP="00C33E74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AND INFORMATION SYSTEMS</w:t>
      </w:r>
    </w:p>
    <w:p w14:paraId="2FBA6E72" w14:textId="77777777" w:rsidR="00A72185" w:rsidRPr="00A72185" w:rsidRDefault="00A72185" w:rsidP="00A72185">
      <w:pPr>
        <w:pStyle w:val="AKBStyle"/>
        <w:jc w:val="center"/>
        <w:rPr>
          <w:b/>
          <w:bCs/>
          <w:sz w:val="44"/>
          <w:szCs w:val="44"/>
        </w:rPr>
      </w:pPr>
    </w:p>
    <w:p w14:paraId="7596860C" w14:textId="77777777" w:rsidR="00C33112" w:rsidRPr="00A72185" w:rsidRDefault="00C33112" w:rsidP="00C33E74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FALL SEMESTER 2024-2025</w:t>
      </w:r>
    </w:p>
    <w:p w14:paraId="0EB705C5" w14:textId="66EF9CF0" w:rsidR="004525DB" w:rsidRPr="00A72185" w:rsidRDefault="00C33112" w:rsidP="00A72185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PMCA50</w:t>
      </w:r>
      <w:r w:rsidR="006F6CCA">
        <w:rPr>
          <w:b/>
          <w:bCs/>
          <w:sz w:val="30"/>
          <w:szCs w:val="30"/>
        </w:rPr>
        <w:t>6L</w:t>
      </w:r>
      <w:r w:rsidRPr="00A72185">
        <w:rPr>
          <w:b/>
          <w:bCs/>
          <w:sz w:val="30"/>
          <w:szCs w:val="30"/>
        </w:rPr>
        <w:t xml:space="preserve"> –</w:t>
      </w:r>
      <w:r w:rsidR="006F6CCA">
        <w:rPr>
          <w:b/>
          <w:bCs/>
          <w:sz w:val="30"/>
          <w:szCs w:val="30"/>
        </w:rPr>
        <w:t xml:space="preserve"> CLOUD COMPUTING</w:t>
      </w:r>
    </w:p>
    <w:p w14:paraId="15D808A6" w14:textId="77777777" w:rsidR="00A72185" w:rsidRPr="00A72185" w:rsidRDefault="00A72185" w:rsidP="00A72185">
      <w:pPr>
        <w:pStyle w:val="AKBStyle"/>
        <w:jc w:val="center"/>
        <w:rPr>
          <w:b/>
          <w:bCs/>
          <w:sz w:val="44"/>
          <w:szCs w:val="44"/>
        </w:rPr>
      </w:pPr>
    </w:p>
    <w:p w14:paraId="287254D0" w14:textId="5CDD0500" w:rsidR="002577A7" w:rsidRDefault="007007AB" w:rsidP="00C33E74">
      <w:pPr>
        <w:pStyle w:val="AKBStyle"/>
        <w:jc w:val="center"/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DIGITAL</w:t>
      </w:r>
      <w:r w:rsidR="00D63F67" w:rsidRPr="00A72185">
        <w:rPr>
          <w:b/>
          <w:bCs/>
          <w:sz w:val="30"/>
          <w:szCs w:val="30"/>
        </w:rPr>
        <w:t xml:space="preserve">  ASSIGNMENT</w:t>
      </w:r>
      <w:proofErr w:type="gramEnd"/>
      <w:r w:rsidR="00A72185" w:rsidRPr="00A72185">
        <w:rPr>
          <w:b/>
          <w:bCs/>
          <w:sz w:val="30"/>
          <w:szCs w:val="30"/>
        </w:rPr>
        <w:t xml:space="preserve"> </w:t>
      </w:r>
      <w:r w:rsidR="00A72185">
        <w:rPr>
          <w:b/>
          <w:bCs/>
          <w:sz w:val="30"/>
          <w:szCs w:val="30"/>
        </w:rPr>
        <w:t>–</w:t>
      </w:r>
      <w:r w:rsidR="009E442B">
        <w:rPr>
          <w:b/>
          <w:bCs/>
          <w:sz w:val="30"/>
          <w:szCs w:val="30"/>
        </w:rPr>
        <w:t xml:space="preserve">  </w:t>
      </w:r>
      <w:r w:rsidR="006F6CCA">
        <w:rPr>
          <w:b/>
          <w:bCs/>
          <w:sz w:val="30"/>
          <w:szCs w:val="30"/>
        </w:rPr>
        <w:t>2</w:t>
      </w:r>
    </w:p>
    <w:p w14:paraId="28376798" w14:textId="0BFEC48D" w:rsidR="00A72185" w:rsidRPr="00A72185" w:rsidRDefault="00A72185" w:rsidP="00C33E74">
      <w:pPr>
        <w:pStyle w:val="AKBStyle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SUBMITTED ON: </w:t>
      </w:r>
      <w:r w:rsidR="00AE18A8">
        <w:rPr>
          <w:b/>
          <w:bCs/>
          <w:sz w:val="30"/>
          <w:szCs w:val="30"/>
        </w:rPr>
        <w:t xml:space="preserve"> </w:t>
      </w:r>
      <w:r w:rsidR="006F6CCA">
        <w:rPr>
          <w:b/>
          <w:bCs/>
          <w:sz w:val="30"/>
          <w:szCs w:val="30"/>
        </w:rPr>
        <w:t>2</w:t>
      </w:r>
      <w:r w:rsidR="000A5DAE">
        <w:rPr>
          <w:b/>
          <w:bCs/>
          <w:sz w:val="30"/>
          <w:szCs w:val="30"/>
        </w:rPr>
        <w:t>3</w:t>
      </w:r>
      <w:r>
        <w:rPr>
          <w:b/>
          <w:bCs/>
          <w:sz w:val="30"/>
          <w:szCs w:val="30"/>
        </w:rPr>
        <w:t xml:space="preserve"> – </w:t>
      </w:r>
      <w:r w:rsidR="006F6CCA">
        <w:rPr>
          <w:b/>
          <w:bCs/>
          <w:sz w:val="30"/>
          <w:szCs w:val="30"/>
        </w:rPr>
        <w:t>NOV</w:t>
      </w:r>
      <w:r>
        <w:rPr>
          <w:b/>
          <w:bCs/>
          <w:sz w:val="30"/>
          <w:szCs w:val="30"/>
        </w:rPr>
        <w:t xml:space="preserve"> - 2024</w:t>
      </w:r>
    </w:p>
    <w:p w14:paraId="452C7159" w14:textId="77777777" w:rsidR="00C33112" w:rsidRDefault="00C33112" w:rsidP="00C33E74">
      <w:pPr>
        <w:pStyle w:val="AKBStyle"/>
        <w:jc w:val="center"/>
        <w:rPr>
          <w:b/>
          <w:bCs/>
          <w:sz w:val="32"/>
          <w:szCs w:val="28"/>
        </w:rPr>
      </w:pPr>
    </w:p>
    <w:p w14:paraId="55054F9A" w14:textId="77777777" w:rsidR="00C33112" w:rsidRPr="00C33112" w:rsidRDefault="00C33112" w:rsidP="00C33E74">
      <w:pPr>
        <w:pStyle w:val="AKBStyle"/>
        <w:jc w:val="center"/>
        <w:rPr>
          <w:b/>
          <w:bCs/>
          <w:sz w:val="32"/>
          <w:szCs w:val="28"/>
        </w:rPr>
      </w:pPr>
    </w:p>
    <w:p w14:paraId="47CBB2D8" w14:textId="7A24630C" w:rsidR="00C33112" w:rsidRPr="00A72185" w:rsidRDefault="00C33112" w:rsidP="001C2A55">
      <w:pPr>
        <w:pStyle w:val="AKBStyle"/>
        <w:jc w:val="center"/>
        <w:rPr>
          <w:b/>
          <w:bCs/>
          <w:sz w:val="30"/>
          <w:szCs w:val="30"/>
        </w:rPr>
      </w:pPr>
      <w:r w:rsidRPr="00A72185">
        <w:rPr>
          <w:b/>
          <w:bCs/>
          <w:sz w:val="30"/>
          <w:szCs w:val="30"/>
        </w:rPr>
        <w:t>SUBMITTED BY</w:t>
      </w:r>
      <w:r w:rsidR="006B1BE2">
        <w:rPr>
          <w:b/>
          <w:bCs/>
          <w:sz w:val="30"/>
          <w:szCs w:val="30"/>
        </w:rPr>
        <w:t>-</w:t>
      </w:r>
    </w:p>
    <w:p w14:paraId="6C98D185" w14:textId="77777777" w:rsidR="00C33112" w:rsidRPr="00B11D67" w:rsidRDefault="00C33112" w:rsidP="001C2A55">
      <w:pPr>
        <w:pStyle w:val="AKBStyle"/>
        <w:jc w:val="center"/>
        <w:rPr>
          <w:b/>
          <w:bCs/>
          <w:sz w:val="30"/>
          <w:szCs w:val="30"/>
        </w:rPr>
      </w:pPr>
      <w:r w:rsidRPr="00B11D67">
        <w:rPr>
          <w:b/>
          <w:bCs/>
          <w:sz w:val="30"/>
          <w:szCs w:val="30"/>
        </w:rPr>
        <w:t>AKASH KUMAR BANIK</w:t>
      </w:r>
    </w:p>
    <w:p w14:paraId="59D39EE3" w14:textId="07FB078C" w:rsidR="001C2A55" w:rsidRPr="00B11D67" w:rsidRDefault="001C2A55" w:rsidP="001C2A55">
      <w:pPr>
        <w:pStyle w:val="AKBStyle"/>
        <w:jc w:val="center"/>
        <w:rPr>
          <w:b/>
          <w:bCs/>
          <w:sz w:val="30"/>
          <w:szCs w:val="30"/>
        </w:rPr>
      </w:pPr>
      <w:r w:rsidRPr="00B11D67">
        <w:rPr>
          <w:b/>
          <w:bCs/>
          <w:sz w:val="30"/>
          <w:szCs w:val="30"/>
        </w:rPr>
        <w:t>PROGRAM:  MCA</w:t>
      </w:r>
    </w:p>
    <w:p w14:paraId="2AAF1DD6" w14:textId="78F4AF69" w:rsidR="00A7627B" w:rsidRPr="00F7481E" w:rsidRDefault="006B1BE2" w:rsidP="001C2A55">
      <w:pPr>
        <w:pStyle w:val="AKBStyle"/>
        <w:jc w:val="center"/>
        <w:rPr>
          <w:b/>
          <w:bCs/>
          <w:sz w:val="30"/>
          <w:szCs w:val="30"/>
        </w:rPr>
      </w:pPr>
      <w:r w:rsidRPr="00F7481E">
        <w:rPr>
          <w:b/>
          <w:bCs/>
          <w:sz w:val="30"/>
          <w:szCs w:val="30"/>
        </w:rPr>
        <w:t xml:space="preserve">REGISTER No.:  </w:t>
      </w:r>
      <w:r w:rsidR="00C33112" w:rsidRPr="00F7481E">
        <w:rPr>
          <w:b/>
          <w:bCs/>
          <w:sz w:val="30"/>
          <w:szCs w:val="30"/>
        </w:rPr>
        <w:t>24MCA0242</w:t>
      </w:r>
    </w:p>
    <w:p w14:paraId="3AE79181" w14:textId="1D2FBC98" w:rsidR="00A72185" w:rsidRPr="00F7481E" w:rsidRDefault="00A72185" w:rsidP="00A72185">
      <w:pPr>
        <w:pStyle w:val="AKBStyle"/>
        <w:rPr>
          <w:b/>
          <w:bCs/>
          <w:sz w:val="30"/>
          <w:szCs w:val="30"/>
        </w:rPr>
        <w:sectPr w:rsidR="00A72185" w:rsidRPr="00F7481E" w:rsidSect="00656070">
          <w:headerReference w:type="default" r:id="rId9"/>
          <w:footerReference w:type="default" r:id="rId10"/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14:paraId="684A17FA" w14:textId="7D86D2FE" w:rsidR="00FA1041" w:rsidRPr="00FA1041" w:rsidRDefault="00FA1041" w:rsidP="00FA1041">
      <w:pPr>
        <w:pStyle w:val="AKBStyle"/>
        <w:jc w:val="center"/>
        <w:rPr>
          <w:b/>
          <w:bCs/>
          <w:sz w:val="32"/>
          <w:szCs w:val="28"/>
        </w:rPr>
      </w:pPr>
      <w:r w:rsidRPr="00FA1041">
        <w:rPr>
          <w:b/>
          <w:bCs/>
          <w:sz w:val="32"/>
          <w:szCs w:val="28"/>
        </w:rPr>
        <w:lastRenderedPageBreak/>
        <w:t>INSTALLATION AND CONFIGURATION OF JAVA 8 AND HADOOP 3.3.6 ON XUBUNTU (VIRTUALBOX)</w:t>
      </w:r>
    </w:p>
    <w:p w14:paraId="57CB423D" w14:textId="77777777" w:rsidR="00FA1041" w:rsidRPr="00FA1041" w:rsidRDefault="00FA1041" w:rsidP="006D14A1">
      <w:pPr>
        <w:pStyle w:val="AKBStyle"/>
        <w:rPr>
          <w:b/>
          <w:bCs/>
          <w:sz w:val="4"/>
          <w:szCs w:val="4"/>
        </w:rPr>
      </w:pPr>
    </w:p>
    <w:p w14:paraId="1E079A31" w14:textId="3859602C" w:rsidR="006D14A1" w:rsidRPr="006D14A1" w:rsidRDefault="006D14A1" w:rsidP="006D14A1">
      <w:pPr>
        <w:pStyle w:val="AKBStyle"/>
        <w:rPr>
          <w:b/>
          <w:bCs/>
          <w:sz w:val="28"/>
          <w:szCs w:val="24"/>
        </w:rPr>
      </w:pPr>
      <w:r w:rsidRPr="006D14A1">
        <w:rPr>
          <w:b/>
          <w:bCs/>
          <w:sz w:val="28"/>
          <w:szCs w:val="24"/>
        </w:rPr>
        <w:t>STEP 1: INSTALLING JAVA 8</w:t>
      </w:r>
    </w:p>
    <w:p w14:paraId="24B31C99" w14:textId="3B6C1202" w:rsidR="006D14A1" w:rsidRPr="006D14A1" w:rsidRDefault="006D14A1" w:rsidP="006D14A1">
      <w:pPr>
        <w:pStyle w:val="AKBStyle"/>
        <w:rPr>
          <w:b/>
          <w:bCs/>
        </w:rPr>
      </w:pPr>
      <w:r w:rsidRPr="006D14A1">
        <w:rPr>
          <w:b/>
          <w:bCs/>
        </w:rPr>
        <w:t>1.1 UPDATING THE SYSTEM</w:t>
      </w:r>
    </w:p>
    <w:p w14:paraId="26919269" w14:textId="4C42C1A1" w:rsidR="00BA2CF1" w:rsidRDefault="006D14A1" w:rsidP="006D14A1">
      <w:pPr>
        <w:pStyle w:val="AKBStyle"/>
      </w:pPr>
      <w:r w:rsidRPr="00F7481E">
        <w:t xml:space="preserve">I began by ensuring my package manager was up to date. I opened the terminal </w:t>
      </w:r>
      <w:r w:rsidR="000A5DAE">
        <w:t xml:space="preserve">in my </w:t>
      </w:r>
      <w:proofErr w:type="spellStart"/>
      <w:r w:rsidR="000A5DAE">
        <w:t>xubuntu</w:t>
      </w:r>
      <w:proofErr w:type="spellEnd"/>
      <w:r w:rsidR="000A5DAE">
        <w:t xml:space="preserve"> (light-weight version of ubuntu) virtual system </w:t>
      </w:r>
      <w:r w:rsidRPr="00F7481E">
        <w:t>and ran the</w:t>
      </w:r>
      <w:r>
        <w:t xml:space="preserve"> </w:t>
      </w:r>
      <w:r w:rsidRPr="00F7481E">
        <w:t>command:</w:t>
      </w:r>
    </w:p>
    <w:p w14:paraId="53E4BC1C" w14:textId="39AA98F1" w:rsidR="006D14A1" w:rsidRPr="00F7481E" w:rsidRDefault="006D14A1" w:rsidP="00BA2CF1">
      <w:pPr>
        <w:pStyle w:val="AKBStyle"/>
        <w:jc w:val="center"/>
      </w:pPr>
      <w:proofErr w:type="spellStart"/>
      <w:r w:rsidRPr="00F7481E">
        <w:rPr>
          <w:i/>
          <w:iCs/>
        </w:rPr>
        <w:t>sudo</w:t>
      </w:r>
      <w:proofErr w:type="spellEnd"/>
      <w:r w:rsidRPr="00F7481E">
        <w:rPr>
          <w:i/>
          <w:iCs/>
        </w:rPr>
        <w:t xml:space="preserve"> apt update</w:t>
      </w:r>
    </w:p>
    <w:p w14:paraId="09115A6A" w14:textId="77777777" w:rsidR="006D14A1" w:rsidRPr="00F7481E" w:rsidRDefault="006D14A1" w:rsidP="006D14A1">
      <w:pPr>
        <w:pStyle w:val="AKBStyle"/>
      </w:pPr>
      <w:r w:rsidRPr="00F7481E">
        <w:t>This command refreshed the package repository information, allowing me to install the latest version of Java available in the repository.</w:t>
      </w:r>
    </w:p>
    <w:p w14:paraId="50DC34BE" w14:textId="72178948" w:rsidR="006D14A1" w:rsidRPr="006D14A1" w:rsidRDefault="00FA1041" w:rsidP="006D14A1">
      <w:pPr>
        <w:pStyle w:val="AKBStyle"/>
        <w:rPr>
          <w:b/>
          <w:bCs/>
        </w:rPr>
      </w:pPr>
      <w:r w:rsidRPr="006D14A1">
        <w:rPr>
          <w:b/>
          <w:bCs/>
        </w:rPr>
        <w:t>1.2 INSTALLING JAVA</w:t>
      </w:r>
    </w:p>
    <w:p w14:paraId="10B29DC0" w14:textId="77777777" w:rsidR="006D14A1" w:rsidRDefault="006D14A1" w:rsidP="006D14A1">
      <w:pPr>
        <w:pStyle w:val="AKBStyle"/>
      </w:pPr>
      <w:r w:rsidRPr="00F7481E">
        <w:t>Next, I proceeded to install OpenJDK 8, which is the open-source implementation of the Java Platform. I executed the command:</w:t>
      </w:r>
    </w:p>
    <w:p w14:paraId="2F5A8333" w14:textId="77777777" w:rsidR="006D14A1" w:rsidRPr="00F7481E" w:rsidRDefault="006D14A1" w:rsidP="006D14A1">
      <w:pPr>
        <w:pStyle w:val="AKBStyle"/>
        <w:jc w:val="center"/>
        <w:rPr>
          <w:i/>
          <w:iCs/>
        </w:rPr>
      </w:pPr>
      <w:proofErr w:type="spellStart"/>
      <w:r w:rsidRPr="00F7481E">
        <w:rPr>
          <w:i/>
          <w:iCs/>
        </w:rPr>
        <w:t>sudo</w:t>
      </w:r>
      <w:proofErr w:type="spellEnd"/>
      <w:r w:rsidRPr="00F7481E">
        <w:rPr>
          <w:i/>
          <w:iCs/>
        </w:rPr>
        <w:t xml:space="preserve"> apt install openjdk-8-jdk</w:t>
      </w:r>
    </w:p>
    <w:p w14:paraId="3E681B10" w14:textId="77777777" w:rsidR="006D14A1" w:rsidRPr="00F7481E" w:rsidRDefault="006D14A1" w:rsidP="006D14A1">
      <w:pPr>
        <w:pStyle w:val="AKBStyle"/>
      </w:pPr>
      <w:r w:rsidRPr="00F7481E">
        <w:t>This command downloaded and installed the Java Development Kit (JDK) version 8. I could see the installation process in the terminal, where it fetched the required packages and set everything up.</w:t>
      </w:r>
    </w:p>
    <w:p w14:paraId="6D768A3A" w14:textId="0AC51583" w:rsidR="006D14A1" w:rsidRPr="006D14A1" w:rsidRDefault="006D14A1" w:rsidP="006D14A1">
      <w:pPr>
        <w:pStyle w:val="AKBStyle"/>
      </w:pPr>
      <w:r w:rsidRPr="006D14A1">
        <w:t xml:space="preserve">When prompted, I pressed Y to allow the installation to proceed. </w:t>
      </w:r>
    </w:p>
    <w:p w14:paraId="17B77062" w14:textId="77777777" w:rsidR="006D14A1" w:rsidRPr="00F7481E" w:rsidRDefault="006D14A1" w:rsidP="006D14A1">
      <w:pPr>
        <w:pStyle w:val="AKBStyle"/>
      </w:pPr>
      <w:r w:rsidRPr="00F7481E">
        <w:t>After the installation was complete, I wanted to confirm that Java was installed correctly. I checked the installed version by running</w:t>
      </w:r>
      <w:r>
        <w:t xml:space="preserve"> the command</w:t>
      </w:r>
      <w:r w:rsidRPr="00F7481E">
        <w:t>:</w:t>
      </w:r>
    </w:p>
    <w:p w14:paraId="735F2EF3" w14:textId="77777777" w:rsidR="006D14A1" w:rsidRPr="00F7481E" w:rsidRDefault="006D14A1" w:rsidP="006D14A1">
      <w:pPr>
        <w:pStyle w:val="AKBStyle"/>
        <w:jc w:val="center"/>
        <w:rPr>
          <w:i/>
          <w:iCs/>
        </w:rPr>
      </w:pPr>
      <w:r w:rsidRPr="00F7481E">
        <w:rPr>
          <w:i/>
          <w:iCs/>
        </w:rPr>
        <w:t>java -version</w:t>
      </w:r>
    </w:p>
    <w:p w14:paraId="23EAAA14" w14:textId="7C8B8DEA" w:rsidR="002D573D" w:rsidRDefault="006D14A1" w:rsidP="002D573D">
      <w:pPr>
        <w:pStyle w:val="AKBStyle"/>
      </w:pPr>
      <w:r w:rsidRPr="00F7481E">
        <w:t>The output displayed like this:</w:t>
      </w:r>
    </w:p>
    <w:p w14:paraId="7ACE2B0D" w14:textId="11AFE4D6" w:rsidR="006D14A1" w:rsidRPr="00F7481E" w:rsidRDefault="006D14A1" w:rsidP="006D14A1">
      <w:pPr>
        <w:pStyle w:val="AKBStyle"/>
        <w:jc w:val="center"/>
      </w:pPr>
      <w:r w:rsidRPr="00F7481E">
        <w:drawing>
          <wp:inline distT="0" distB="0" distL="0" distR="0" wp14:anchorId="5C65B739" wp14:editId="2E7D22E1">
            <wp:extent cx="5566410" cy="914706"/>
            <wp:effectExtent l="0" t="0" r="0" b="0"/>
            <wp:docPr id="14156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8439" name=""/>
                    <pic:cNvPicPr/>
                  </pic:nvPicPr>
                  <pic:blipFill rotWithShape="1">
                    <a:blip r:embed="rId11"/>
                    <a:srcRect t="25589" r="2873"/>
                    <a:stretch/>
                  </pic:blipFill>
                  <pic:spPr bwMode="auto">
                    <a:xfrm>
                      <a:off x="0" y="0"/>
                      <a:ext cx="5566867" cy="91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0338" w14:textId="45D6EE20" w:rsidR="006D14A1" w:rsidRDefault="006D14A1" w:rsidP="006D14A1">
      <w:pPr>
        <w:pStyle w:val="AKBStyle"/>
      </w:pPr>
      <w:r w:rsidRPr="00F7481E">
        <w:t xml:space="preserve">This output indicated that Java 8 was successfully installed on my </w:t>
      </w:r>
      <w:r>
        <w:t xml:space="preserve">virtual </w:t>
      </w:r>
      <w:r w:rsidRPr="00F7481E">
        <w:t>system.</w:t>
      </w:r>
    </w:p>
    <w:p w14:paraId="20B07778" w14:textId="77777777" w:rsidR="002D573D" w:rsidRPr="006D14A1" w:rsidRDefault="002D573D" w:rsidP="006D14A1">
      <w:pPr>
        <w:pStyle w:val="AKBStyle"/>
      </w:pPr>
    </w:p>
    <w:p w14:paraId="67DEEDFA" w14:textId="6B577C9D" w:rsidR="006D14A1" w:rsidRPr="006D14A1" w:rsidRDefault="00FA1041" w:rsidP="006D14A1">
      <w:pPr>
        <w:pStyle w:val="AKBStyle"/>
        <w:rPr>
          <w:b/>
          <w:bCs/>
        </w:rPr>
      </w:pPr>
      <w:r w:rsidRPr="006D14A1">
        <w:rPr>
          <w:b/>
          <w:bCs/>
        </w:rPr>
        <w:lastRenderedPageBreak/>
        <w:t xml:space="preserve">1.3 SETTING </w:t>
      </w:r>
      <w:proofErr w:type="gramStart"/>
      <w:r w:rsidRPr="006D14A1">
        <w:rPr>
          <w:b/>
          <w:bCs/>
        </w:rPr>
        <w:t>UP</w:t>
      </w:r>
      <w:r w:rsidR="00784DA8">
        <w:rPr>
          <w:b/>
          <w:bCs/>
        </w:rPr>
        <w:t xml:space="preserve"> </w:t>
      </w:r>
      <w:r w:rsidRPr="006D14A1">
        <w:rPr>
          <w:b/>
          <w:bCs/>
        </w:rPr>
        <w:t xml:space="preserve"> JAVA</w:t>
      </w:r>
      <w:proofErr w:type="gramEnd"/>
      <w:r w:rsidRPr="006D14A1">
        <w:rPr>
          <w:b/>
          <w:bCs/>
        </w:rPr>
        <w:t>_HOME</w:t>
      </w:r>
    </w:p>
    <w:p w14:paraId="6E5C7D4A" w14:textId="77777777" w:rsidR="006D14A1" w:rsidRPr="006D14A1" w:rsidRDefault="006D14A1" w:rsidP="006D14A1">
      <w:pPr>
        <w:pStyle w:val="AKBStyle"/>
      </w:pPr>
      <w:r w:rsidRPr="006D14A1">
        <w:t>Hadoop needs to know where Java is installed, so I had to set the JAVA_HOME environment variable. To find where Java was installed, I used:</w:t>
      </w:r>
    </w:p>
    <w:p w14:paraId="12EC691B" w14:textId="77777777" w:rsidR="006D14A1" w:rsidRPr="006D14A1" w:rsidRDefault="006D14A1" w:rsidP="00B6430E">
      <w:pPr>
        <w:pStyle w:val="AKBStyle"/>
        <w:jc w:val="center"/>
        <w:rPr>
          <w:i/>
          <w:iCs/>
        </w:rPr>
      </w:pPr>
      <w:proofErr w:type="spellStart"/>
      <w:r w:rsidRPr="006D14A1">
        <w:rPr>
          <w:i/>
          <w:iCs/>
        </w:rPr>
        <w:t>dirname</w:t>
      </w:r>
      <w:proofErr w:type="spellEnd"/>
      <w:r w:rsidRPr="006D14A1">
        <w:rPr>
          <w:i/>
          <w:iCs/>
        </w:rPr>
        <w:t xml:space="preserve"> $(</w:t>
      </w:r>
      <w:proofErr w:type="spellStart"/>
      <w:r w:rsidRPr="006D14A1">
        <w:rPr>
          <w:i/>
          <w:iCs/>
        </w:rPr>
        <w:t>dirname</w:t>
      </w:r>
      <w:proofErr w:type="spellEnd"/>
      <w:r w:rsidRPr="006D14A1">
        <w:rPr>
          <w:i/>
          <w:iCs/>
        </w:rPr>
        <w:t xml:space="preserve"> $(</w:t>
      </w:r>
      <w:proofErr w:type="spellStart"/>
      <w:r w:rsidRPr="006D14A1">
        <w:rPr>
          <w:i/>
          <w:iCs/>
        </w:rPr>
        <w:t>readlink</w:t>
      </w:r>
      <w:proofErr w:type="spellEnd"/>
      <w:r w:rsidRPr="006D14A1">
        <w:rPr>
          <w:i/>
          <w:iCs/>
        </w:rPr>
        <w:t xml:space="preserve"> -f $(which java)))</w:t>
      </w:r>
    </w:p>
    <w:p w14:paraId="4B2AAC61" w14:textId="2F7558E2" w:rsidR="00FA1041" w:rsidRDefault="006D14A1" w:rsidP="006D14A1">
      <w:pPr>
        <w:pStyle w:val="AKBStyle"/>
      </w:pPr>
      <w:r w:rsidRPr="006D14A1">
        <w:t>This gave me the path /</w:t>
      </w:r>
      <w:proofErr w:type="spellStart"/>
      <w:r w:rsidRPr="006D14A1">
        <w:t>usr</w:t>
      </w:r>
      <w:proofErr w:type="spellEnd"/>
      <w:r w:rsidRPr="006D14A1">
        <w:t>/lib/</w:t>
      </w:r>
      <w:proofErr w:type="spellStart"/>
      <w:r w:rsidRPr="006D14A1">
        <w:t>jvm</w:t>
      </w:r>
      <w:proofErr w:type="spellEnd"/>
      <w:r w:rsidRPr="006D14A1">
        <w:t>/java-8-openjdk-amd64</w:t>
      </w:r>
      <w:r w:rsidR="00FA1041">
        <w:t>/</w:t>
      </w:r>
      <w:proofErr w:type="spellStart"/>
      <w:r w:rsidR="00FA1041">
        <w:t>jre</w:t>
      </w:r>
      <w:proofErr w:type="spellEnd"/>
      <w:r w:rsidRPr="006D14A1">
        <w:t xml:space="preserve">. </w:t>
      </w:r>
    </w:p>
    <w:p w14:paraId="795D6F54" w14:textId="43DFA7C6" w:rsidR="00FA1041" w:rsidRDefault="00FA1041" w:rsidP="00AA331C">
      <w:pPr>
        <w:pStyle w:val="AKBStyle"/>
        <w:jc w:val="center"/>
      </w:pPr>
      <w:r w:rsidRPr="00FA1041">
        <w:drawing>
          <wp:inline distT="0" distB="0" distL="0" distR="0" wp14:anchorId="17D21A38" wp14:editId="11BD6448">
            <wp:extent cx="5731510" cy="643738"/>
            <wp:effectExtent l="0" t="0" r="2540" b="4445"/>
            <wp:docPr id="53884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1972" name=""/>
                    <pic:cNvPicPr/>
                  </pic:nvPicPr>
                  <pic:blipFill rotWithShape="1">
                    <a:blip r:embed="rId12"/>
                    <a:srcRect t="30985" b="14483"/>
                    <a:stretch/>
                  </pic:blipFill>
                  <pic:spPr bwMode="auto">
                    <a:xfrm>
                      <a:off x="0" y="0"/>
                      <a:ext cx="5731510" cy="64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DB39" w14:textId="1E929B53" w:rsidR="006D14A1" w:rsidRPr="006D14A1" w:rsidRDefault="006D14A1" w:rsidP="002D573D">
      <w:pPr>
        <w:pStyle w:val="AKBStyle"/>
        <w:spacing w:line="240" w:lineRule="auto"/>
      </w:pPr>
      <w:r w:rsidRPr="006D14A1">
        <w:t xml:space="preserve">I then added this path to </w:t>
      </w:r>
      <w:proofErr w:type="gramStart"/>
      <w:r w:rsidRPr="006D14A1">
        <w:t>the .</w:t>
      </w:r>
      <w:proofErr w:type="spellStart"/>
      <w:r w:rsidRPr="006D14A1">
        <w:t>bashrc</w:t>
      </w:r>
      <w:proofErr w:type="spellEnd"/>
      <w:proofErr w:type="gramEnd"/>
      <w:r w:rsidRPr="006D14A1">
        <w:t xml:space="preserve"> file. To do that, I </w:t>
      </w:r>
      <w:proofErr w:type="gramStart"/>
      <w:r w:rsidRPr="006D14A1">
        <w:t>opened .</w:t>
      </w:r>
      <w:proofErr w:type="spellStart"/>
      <w:r w:rsidRPr="006D14A1">
        <w:t>bashrc</w:t>
      </w:r>
      <w:proofErr w:type="spellEnd"/>
      <w:proofErr w:type="gramEnd"/>
      <w:r w:rsidRPr="006D14A1">
        <w:t xml:space="preserve"> using:</w:t>
      </w:r>
    </w:p>
    <w:p w14:paraId="2A4BD07E" w14:textId="77777777" w:rsidR="006D14A1" w:rsidRPr="006D14A1" w:rsidRDefault="006D14A1" w:rsidP="002D573D">
      <w:pPr>
        <w:pStyle w:val="AKBStyle"/>
        <w:spacing w:line="240" w:lineRule="auto"/>
        <w:jc w:val="center"/>
        <w:rPr>
          <w:i/>
          <w:iCs/>
        </w:rPr>
      </w:pPr>
      <w:r w:rsidRPr="006D14A1">
        <w:rPr>
          <w:i/>
          <w:iCs/>
        </w:rPr>
        <w:t>nano ~</w:t>
      </w:r>
      <w:proofErr w:type="gramStart"/>
      <w:r w:rsidRPr="006D14A1">
        <w:rPr>
          <w:i/>
          <w:iCs/>
        </w:rPr>
        <w:t>/.</w:t>
      </w:r>
      <w:proofErr w:type="spellStart"/>
      <w:r w:rsidRPr="006D14A1">
        <w:rPr>
          <w:i/>
          <w:iCs/>
        </w:rPr>
        <w:t>bashrc</w:t>
      </w:r>
      <w:proofErr w:type="spellEnd"/>
      <w:proofErr w:type="gramEnd"/>
    </w:p>
    <w:p w14:paraId="398A41A6" w14:textId="77777777" w:rsidR="006D14A1" w:rsidRPr="006D14A1" w:rsidRDefault="006D14A1" w:rsidP="002D573D">
      <w:pPr>
        <w:pStyle w:val="AKBStyle"/>
        <w:spacing w:line="240" w:lineRule="auto"/>
      </w:pPr>
      <w:r w:rsidRPr="006D14A1">
        <w:t>At the bottom of the file, I added:</w:t>
      </w:r>
    </w:p>
    <w:p w14:paraId="2145913C" w14:textId="04E1682B" w:rsidR="00AA331C" w:rsidRPr="00AA331C" w:rsidRDefault="006D14A1" w:rsidP="002D573D">
      <w:pPr>
        <w:pStyle w:val="AKBStyle"/>
        <w:spacing w:line="240" w:lineRule="auto"/>
        <w:jc w:val="center"/>
        <w:rPr>
          <w:i/>
          <w:iCs/>
        </w:rPr>
      </w:pPr>
      <w:r w:rsidRPr="006D14A1">
        <w:rPr>
          <w:i/>
          <w:iCs/>
        </w:rPr>
        <w:t>export JAVA_HOME=/</w:t>
      </w:r>
      <w:proofErr w:type="spellStart"/>
      <w:r w:rsidRPr="006D14A1">
        <w:rPr>
          <w:i/>
          <w:iCs/>
        </w:rPr>
        <w:t>usr</w:t>
      </w:r>
      <w:proofErr w:type="spellEnd"/>
      <w:r w:rsidRPr="006D14A1">
        <w:rPr>
          <w:i/>
          <w:iCs/>
        </w:rPr>
        <w:t>/lib/</w:t>
      </w:r>
      <w:proofErr w:type="spellStart"/>
      <w:r w:rsidRPr="006D14A1">
        <w:rPr>
          <w:i/>
          <w:iCs/>
        </w:rPr>
        <w:t>jvm</w:t>
      </w:r>
      <w:proofErr w:type="spellEnd"/>
      <w:r w:rsidRPr="006D14A1">
        <w:rPr>
          <w:i/>
          <w:iCs/>
        </w:rPr>
        <w:t>/java-8-openjdk-amd64</w:t>
      </w:r>
    </w:p>
    <w:p w14:paraId="6AA65785" w14:textId="7CCEB6BE" w:rsidR="00AA331C" w:rsidRDefault="00AA331C" w:rsidP="00AA331C">
      <w:pPr>
        <w:pStyle w:val="AKBStyle"/>
        <w:jc w:val="center"/>
      </w:pPr>
      <w:r w:rsidRPr="00AA331C">
        <w:drawing>
          <wp:inline distT="0" distB="0" distL="0" distR="0" wp14:anchorId="350E2859" wp14:editId="45E4FD1A">
            <wp:extent cx="5729408" cy="543738"/>
            <wp:effectExtent l="0" t="0" r="5080" b="8890"/>
            <wp:docPr id="354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8621" name=""/>
                    <pic:cNvPicPr/>
                  </pic:nvPicPr>
                  <pic:blipFill rotWithShape="1">
                    <a:blip r:embed="rId13"/>
                    <a:srcRect t="19493"/>
                    <a:stretch/>
                  </pic:blipFill>
                  <pic:spPr bwMode="auto">
                    <a:xfrm>
                      <a:off x="0" y="0"/>
                      <a:ext cx="5731510" cy="54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850CC" w14:textId="6A2A0FA0" w:rsidR="006D14A1" w:rsidRPr="006D14A1" w:rsidRDefault="006D14A1" w:rsidP="002D573D">
      <w:pPr>
        <w:pStyle w:val="AKBStyle"/>
        <w:spacing w:line="240" w:lineRule="auto"/>
      </w:pPr>
      <w:r w:rsidRPr="006D14A1">
        <w:t>After saving the file, I reloaded the settings with</w:t>
      </w:r>
      <w:r w:rsidR="00B6430E">
        <w:t xml:space="preserve"> the command</w:t>
      </w:r>
      <w:r w:rsidRPr="006D14A1">
        <w:t>:</w:t>
      </w:r>
    </w:p>
    <w:p w14:paraId="1085D14C" w14:textId="77777777" w:rsidR="006D14A1" w:rsidRDefault="006D14A1" w:rsidP="002D573D">
      <w:pPr>
        <w:pStyle w:val="AKBStyle"/>
        <w:spacing w:line="240" w:lineRule="auto"/>
        <w:jc w:val="center"/>
        <w:rPr>
          <w:i/>
          <w:iCs/>
        </w:rPr>
      </w:pPr>
      <w:r w:rsidRPr="006D14A1">
        <w:rPr>
          <w:i/>
          <w:iCs/>
        </w:rPr>
        <w:t>source ~</w:t>
      </w:r>
      <w:proofErr w:type="gramStart"/>
      <w:r w:rsidRPr="006D14A1">
        <w:rPr>
          <w:i/>
          <w:iCs/>
        </w:rPr>
        <w:t>/.</w:t>
      </w:r>
      <w:proofErr w:type="spellStart"/>
      <w:r w:rsidRPr="006D14A1">
        <w:rPr>
          <w:i/>
          <w:iCs/>
        </w:rPr>
        <w:t>bashrc</w:t>
      </w:r>
      <w:proofErr w:type="spellEnd"/>
      <w:proofErr w:type="gramEnd"/>
    </w:p>
    <w:p w14:paraId="16EC55BA" w14:textId="03994C83" w:rsidR="00FA1041" w:rsidRDefault="00AA331C" w:rsidP="00AA331C">
      <w:pPr>
        <w:pStyle w:val="AKBStyle"/>
        <w:jc w:val="center"/>
      </w:pPr>
      <w:r w:rsidRPr="00AA331C">
        <w:drawing>
          <wp:inline distT="0" distB="0" distL="0" distR="0" wp14:anchorId="2B18F317" wp14:editId="61D2AC37">
            <wp:extent cx="5731510" cy="339090"/>
            <wp:effectExtent l="0" t="0" r="2540" b="3810"/>
            <wp:docPr id="115373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5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9830" w14:textId="77777777" w:rsidR="00AA331C" w:rsidRPr="00AA331C" w:rsidRDefault="00AA331C" w:rsidP="00AA331C">
      <w:pPr>
        <w:pStyle w:val="AKBStyle"/>
        <w:jc w:val="left"/>
        <w:rPr>
          <w:sz w:val="2"/>
          <w:szCs w:val="2"/>
        </w:rPr>
      </w:pPr>
    </w:p>
    <w:p w14:paraId="26927086" w14:textId="63EE745B" w:rsidR="00FA1041" w:rsidRPr="00FA1041" w:rsidRDefault="00FA1041" w:rsidP="00FA1041">
      <w:pPr>
        <w:pStyle w:val="AKBStyle"/>
        <w:rPr>
          <w:b/>
          <w:bCs/>
          <w:sz w:val="28"/>
          <w:szCs w:val="24"/>
        </w:rPr>
      </w:pPr>
      <w:r w:rsidRPr="00FA1041">
        <w:rPr>
          <w:b/>
          <w:bCs/>
          <w:sz w:val="28"/>
          <w:szCs w:val="24"/>
        </w:rPr>
        <w:t>STEP 2: INSTALLING HADOOP 3.3.6</w:t>
      </w:r>
    </w:p>
    <w:p w14:paraId="5AF389FD" w14:textId="74BF336D" w:rsidR="00FA1041" w:rsidRPr="00FA1041" w:rsidRDefault="00FA1041" w:rsidP="00FA1041">
      <w:pPr>
        <w:pStyle w:val="AKBStyle"/>
        <w:rPr>
          <w:b/>
          <w:bCs/>
        </w:rPr>
      </w:pPr>
      <w:r w:rsidRPr="00FA1041">
        <w:rPr>
          <w:b/>
          <w:bCs/>
        </w:rPr>
        <w:t>2.1 DOWNLOADING HADOOP</w:t>
      </w:r>
    </w:p>
    <w:p w14:paraId="4C01896C" w14:textId="6AF283C5" w:rsidR="00FA1041" w:rsidRPr="00FA1041" w:rsidRDefault="00FA1041" w:rsidP="00FA1041">
      <w:pPr>
        <w:pStyle w:val="AKBStyle"/>
      </w:pPr>
      <w:r w:rsidRPr="00FA1041">
        <w:t>Next, I moved on to downloading Hadoop. I went to the Hadoop web</w:t>
      </w:r>
      <w:r w:rsidRPr="00FA1041">
        <w:t>s</w:t>
      </w:r>
      <w:r w:rsidRPr="00FA1041">
        <w:t>ite</w:t>
      </w:r>
      <w:r>
        <w:t xml:space="preserve"> </w:t>
      </w:r>
      <w:r w:rsidRPr="00FA1041">
        <w:t xml:space="preserve">and copied the download link for </w:t>
      </w:r>
      <w:r w:rsidRPr="00FA1041">
        <w:rPr>
          <w:b/>
          <w:bCs/>
        </w:rPr>
        <w:t>Hadoop 3.3.6</w:t>
      </w:r>
      <w:r w:rsidRPr="00FA1041">
        <w:t xml:space="preserve">. Then, in the terminal, I used </w:t>
      </w:r>
      <w:proofErr w:type="spellStart"/>
      <w:r w:rsidRPr="00FA1041">
        <w:t>wget</w:t>
      </w:r>
      <w:proofErr w:type="spellEnd"/>
      <w:r w:rsidRPr="00FA1041">
        <w:t xml:space="preserve"> to download</w:t>
      </w:r>
      <w:r>
        <w:t xml:space="preserve"> </w:t>
      </w:r>
      <w:proofErr w:type="spellStart"/>
      <w:r>
        <w:t>hadoop</w:t>
      </w:r>
      <w:proofErr w:type="spellEnd"/>
      <w:r w:rsidRPr="00FA1041">
        <w:t>:</w:t>
      </w:r>
    </w:p>
    <w:p w14:paraId="58F9B953" w14:textId="77777777" w:rsidR="00FA1041" w:rsidRPr="00FA1041" w:rsidRDefault="00FA1041" w:rsidP="00FA1041">
      <w:pPr>
        <w:pStyle w:val="AKBStyle"/>
        <w:jc w:val="center"/>
        <w:rPr>
          <w:i/>
          <w:iCs/>
        </w:rPr>
      </w:pPr>
      <w:proofErr w:type="spellStart"/>
      <w:r w:rsidRPr="00FA1041">
        <w:rPr>
          <w:i/>
          <w:iCs/>
        </w:rPr>
        <w:t>wget</w:t>
      </w:r>
      <w:proofErr w:type="spellEnd"/>
      <w:r w:rsidRPr="00FA1041">
        <w:rPr>
          <w:i/>
          <w:iCs/>
        </w:rPr>
        <w:t xml:space="preserve"> https://downloads.apache.org/hadoop/common/hadoop-3.3.6/hadoop-3.3.6.tar.gz</w:t>
      </w:r>
    </w:p>
    <w:p w14:paraId="4B7FB16F" w14:textId="5F2B4EE6" w:rsidR="002D573D" w:rsidRDefault="002D573D" w:rsidP="002D573D">
      <w:pPr>
        <w:pStyle w:val="AKBStyle"/>
        <w:jc w:val="center"/>
      </w:pPr>
      <w:r w:rsidRPr="002D573D">
        <w:drawing>
          <wp:inline distT="0" distB="0" distL="0" distR="0" wp14:anchorId="1B7EB1D0" wp14:editId="36D15755">
            <wp:extent cx="5485025" cy="1528877"/>
            <wp:effectExtent l="0" t="0" r="1905" b="0"/>
            <wp:docPr id="99654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46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150" cy="15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8582" w14:textId="382701E0" w:rsidR="00FA1041" w:rsidRPr="00FA1041" w:rsidRDefault="00FA1041" w:rsidP="00FA1041">
      <w:pPr>
        <w:pStyle w:val="AKBStyle"/>
      </w:pPr>
      <w:r w:rsidRPr="00FA1041">
        <w:lastRenderedPageBreak/>
        <w:t>The download took some time, but after it was done, I unzipped the file using:</w:t>
      </w:r>
    </w:p>
    <w:p w14:paraId="60154825" w14:textId="77777777" w:rsidR="00FA1041" w:rsidRDefault="00FA1041" w:rsidP="00FA1041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>tar -</w:t>
      </w:r>
      <w:proofErr w:type="spellStart"/>
      <w:r w:rsidRPr="00FA1041">
        <w:rPr>
          <w:i/>
          <w:iCs/>
        </w:rPr>
        <w:t>xvzf</w:t>
      </w:r>
      <w:proofErr w:type="spellEnd"/>
      <w:r w:rsidRPr="00FA1041">
        <w:rPr>
          <w:i/>
          <w:iCs/>
        </w:rPr>
        <w:t xml:space="preserve"> hadoop-3.3.6.tar.gz</w:t>
      </w:r>
    </w:p>
    <w:p w14:paraId="28E4BA74" w14:textId="283156C4" w:rsidR="00E41E64" w:rsidRPr="00FA1041" w:rsidRDefault="00E41E64" w:rsidP="00FA1041">
      <w:pPr>
        <w:pStyle w:val="AKBStyle"/>
        <w:jc w:val="center"/>
        <w:rPr>
          <w:i/>
          <w:iCs/>
        </w:rPr>
      </w:pPr>
      <w:r w:rsidRPr="00E41E64">
        <w:rPr>
          <w:i/>
          <w:iCs/>
        </w:rPr>
        <w:drawing>
          <wp:inline distT="0" distB="0" distL="0" distR="0" wp14:anchorId="07DA740C" wp14:editId="7687C9ED">
            <wp:extent cx="5731510" cy="1024255"/>
            <wp:effectExtent l="0" t="0" r="2540" b="4445"/>
            <wp:docPr id="53840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0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A8EE" w14:textId="022270A1" w:rsidR="00FA1041" w:rsidRPr="00FA1041" w:rsidRDefault="00FA1041" w:rsidP="00FA1041">
      <w:pPr>
        <w:pStyle w:val="AKBStyle"/>
        <w:rPr>
          <w:b/>
          <w:bCs/>
        </w:rPr>
      </w:pPr>
      <w:r w:rsidRPr="00FA1041">
        <w:rPr>
          <w:b/>
          <w:bCs/>
        </w:rPr>
        <w:t>2.2 RENAMING THE HADOOP DIRECTORY</w:t>
      </w:r>
    </w:p>
    <w:p w14:paraId="0EC6851C" w14:textId="77777777" w:rsidR="00FA1041" w:rsidRPr="00FA1041" w:rsidRDefault="00FA1041" w:rsidP="00FA1041">
      <w:pPr>
        <w:pStyle w:val="AKBStyle"/>
      </w:pPr>
      <w:r w:rsidRPr="00FA1041">
        <w:t xml:space="preserve">To make things easier to navigate, I renamed the folder from hadoop-3.3.6 to just </w:t>
      </w:r>
      <w:proofErr w:type="spellStart"/>
      <w:r w:rsidRPr="00FA1041">
        <w:t>hadoop</w:t>
      </w:r>
      <w:proofErr w:type="spellEnd"/>
      <w:r w:rsidRPr="00FA1041">
        <w:t>:</w:t>
      </w:r>
    </w:p>
    <w:p w14:paraId="40830DB7" w14:textId="77777777" w:rsidR="00FA1041" w:rsidRPr="00FA1041" w:rsidRDefault="00FA1041" w:rsidP="00E41E64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 xml:space="preserve">mv hadoop-3.3.6 </w:t>
      </w:r>
      <w:proofErr w:type="spellStart"/>
      <w:r w:rsidRPr="00FA1041">
        <w:rPr>
          <w:i/>
          <w:iCs/>
        </w:rPr>
        <w:t>hadoop</w:t>
      </w:r>
      <w:proofErr w:type="spellEnd"/>
    </w:p>
    <w:p w14:paraId="7EB1F101" w14:textId="77A55175" w:rsidR="00FA1041" w:rsidRPr="00FA1041" w:rsidRDefault="00E41E64" w:rsidP="00FA1041">
      <w:pPr>
        <w:pStyle w:val="AKBStyle"/>
        <w:rPr>
          <w:b/>
          <w:bCs/>
        </w:rPr>
      </w:pPr>
      <w:r w:rsidRPr="00FA1041">
        <w:rPr>
          <w:b/>
          <w:bCs/>
        </w:rPr>
        <w:t>2.3 SETTING UP HADOOP ENVIRONMENT VARIABLES</w:t>
      </w:r>
    </w:p>
    <w:p w14:paraId="0B77B72A" w14:textId="3F5E9583" w:rsidR="00FA1041" w:rsidRPr="00FA1041" w:rsidRDefault="00E41E64" w:rsidP="00E41E64">
      <w:pPr>
        <w:pStyle w:val="AKBStyle"/>
        <w:spacing w:line="276" w:lineRule="auto"/>
      </w:pPr>
      <w:r>
        <w:t>Now</w:t>
      </w:r>
      <w:r w:rsidR="00FA1041" w:rsidRPr="00FA1041">
        <w:t>, I needed to set up environment variables for Hadoop.</w:t>
      </w:r>
      <w:r>
        <w:t xml:space="preserve"> So,</w:t>
      </w:r>
      <w:r w:rsidR="00FA1041" w:rsidRPr="00FA1041">
        <w:t xml:space="preserve"> I edited </w:t>
      </w:r>
      <w:proofErr w:type="gramStart"/>
      <w:r w:rsidR="00FA1041" w:rsidRPr="00FA1041">
        <w:t>the .</w:t>
      </w:r>
      <w:proofErr w:type="spellStart"/>
      <w:r w:rsidR="00FA1041" w:rsidRPr="00FA1041">
        <w:t>bashrc</w:t>
      </w:r>
      <w:proofErr w:type="spellEnd"/>
      <w:proofErr w:type="gramEnd"/>
      <w:r w:rsidR="00FA1041" w:rsidRPr="00FA1041">
        <w:t xml:space="preserve"> file again</w:t>
      </w:r>
      <w:r>
        <w:t xml:space="preserve"> using</w:t>
      </w:r>
      <w:r w:rsidR="00FA1041" w:rsidRPr="00FA1041">
        <w:t>:</w:t>
      </w:r>
    </w:p>
    <w:p w14:paraId="6CE5790E" w14:textId="77777777" w:rsidR="00FA1041" w:rsidRPr="00FA1041" w:rsidRDefault="00FA1041" w:rsidP="00E41E64">
      <w:pPr>
        <w:pStyle w:val="AKBStyle"/>
        <w:spacing w:line="276" w:lineRule="auto"/>
        <w:jc w:val="center"/>
        <w:rPr>
          <w:i/>
          <w:iCs/>
        </w:rPr>
      </w:pPr>
      <w:r w:rsidRPr="00FA1041">
        <w:rPr>
          <w:i/>
          <w:iCs/>
        </w:rPr>
        <w:t>nano ~</w:t>
      </w:r>
      <w:proofErr w:type="gramStart"/>
      <w:r w:rsidRPr="00FA1041">
        <w:rPr>
          <w:i/>
          <w:iCs/>
        </w:rPr>
        <w:t>/.</w:t>
      </w:r>
      <w:proofErr w:type="spellStart"/>
      <w:r w:rsidRPr="00FA1041">
        <w:rPr>
          <w:i/>
          <w:iCs/>
        </w:rPr>
        <w:t>bashrc</w:t>
      </w:r>
      <w:proofErr w:type="spellEnd"/>
      <w:proofErr w:type="gramEnd"/>
    </w:p>
    <w:p w14:paraId="3A61F0FE" w14:textId="77777777" w:rsidR="00FA1041" w:rsidRPr="00FA1041" w:rsidRDefault="00FA1041" w:rsidP="00E41E64">
      <w:pPr>
        <w:pStyle w:val="AKBStyle"/>
        <w:spacing w:line="276" w:lineRule="auto"/>
      </w:pPr>
      <w:r w:rsidRPr="00FA1041">
        <w:t>At the bottom, I added the following lines to set up the Hadoop paths:</w:t>
      </w:r>
    </w:p>
    <w:p w14:paraId="4AB0D3C3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HADOOP_HOME=~/</w:t>
      </w:r>
      <w:proofErr w:type="spellStart"/>
      <w:r w:rsidRPr="00FA1041">
        <w:rPr>
          <w:i/>
          <w:iCs/>
        </w:rPr>
        <w:t>hadoop</w:t>
      </w:r>
      <w:proofErr w:type="spellEnd"/>
    </w:p>
    <w:p w14:paraId="7CB8CDD5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HADOOP_INSTALL=$HADOOP_HOME</w:t>
      </w:r>
    </w:p>
    <w:p w14:paraId="58BD5718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HADOOP_MAPRED_HOME=$HADOOP_HOME</w:t>
      </w:r>
    </w:p>
    <w:p w14:paraId="72C31127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HADOOP_COMMON_HOME=$HADOOP_HOME</w:t>
      </w:r>
    </w:p>
    <w:p w14:paraId="4075F26A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HADOOP_HDFS_HOME=$HADOOP_HOME</w:t>
      </w:r>
    </w:p>
    <w:p w14:paraId="07E1A00E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HADOOP_YARN_HOME=$HADOOP_HOME</w:t>
      </w:r>
    </w:p>
    <w:p w14:paraId="75C600DD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HADOOP_COMMON_LIB_NATIVE_DIR=$HADOOP_HOME/lib/native</w:t>
      </w:r>
    </w:p>
    <w:p w14:paraId="481C1EF0" w14:textId="77777777" w:rsidR="00FA1041" w:rsidRPr="00FA1041" w:rsidRDefault="00FA1041" w:rsidP="00E41E64">
      <w:pPr>
        <w:pStyle w:val="AKBStyle"/>
        <w:spacing w:line="276" w:lineRule="auto"/>
        <w:ind w:left="851"/>
        <w:rPr>
          <w:i/>
          <w:iCs/>
        </w:rPr>
      </w:pPr>
      <w:r w:rsidRPr="00FA1041">
        <w:rPr>
          <w:i/>
          <w:iCs/>
        </w:rPr>
        <w:t>export PATH=$</w:t>
      </w:r>
      <w:proofErr w:type="gramStart"/>
      <w:r w:rsidRPr="00FA1041">
        <w:rPr>
          <w:i/>
          <w:iCs/>
        </w:rPr>
        <w:t>PATH:$</w:t>
      </w:r>
      <w:proofErr w:type="gramEnd"/>
      <w:r w:rsidRPr="00FA1041">
        <w:rPr>
          <w:i/>
          <w:iCs/>
        </w:rPr>
        <w:t>HADOOP_HOME/bin:$HADOOP_HOME/</w:t>
      </w:r>
      <w:proofErr w:type="spellStart"/>
      <w:r w:rsidRPr="00FA1041">
        <w:rPr>
          <w:i/>
          <w:iCs/>
        </w:rPr>
        <w:t>sbin</w:t>
      </w:r>
      <w:proofErr w:type="spellEnd"/>
    </w:p>
    <w:p w14:paraId="23808174" w14:textId="3B6F98E2" w:rsidR="00E41E64" w:rsidRDefault="00E41E64" w:rsidP="00E41E64">
      <w:pPr>
        <w:pStyle w:val="AKBStyle"/>
        <w:jc w:val="center"/>
      </w:pPr>
      <w:r w:rsidRPr="00E41E64">
        <w:drawing>
          <wp:inline distT="0" distB="0" distL="0" distR="0" wp14:anchorId="68EA38EE" wp14:editId="64918E67">
            <wp:extent cx="5731510" cy="1697355"/>
            <wp:effectExtent l="0" t="0" r="2540" b="0"/>
            <wp:docPr id="171946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3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DA3E" w14:textId="4348F76F" w:rsidR="00FA1041" w:rsidRPr="00FA1041" w:rsidRDefault="00FA1041" w:rsidP="00FA1041">
      <w:pPr>
        <w:pStyle w:val="AKBStyle"/>
        <w:rPr>
          <w:i/>
          <w:iCs/>
        </w:rPr>
      </w:pPr>
      <w:r w:rsidRPr="00FA1041">
        <w:lastRenderedPageBreak/>
        <w:t>I saved the file and ran the command:</w:t>
      </w:r>
      <w:r w:rsidR="00E41E64">
        <w:tab/>
      </w:r>
      <w:r w:rsidRPr="00FA1041">
        <w:rPr>
          <w:i/>
          <w:iCs/>
        </w:rPr>
        <w:t>source ~</w:t>
      </w:r>
      <w:proofErr w:type="gramStart"/>
      <w:r w:rsidRPr="00FA1041">
        <w:rPr>
          <w:i/>
          <w:iCs/>
        </w:rPr>
        <w:t>/.</w:t>
      </w:r>
      <w:proofErr w:type="spellStart"/>
      <w:r w:rsidRPr="00FA1041">
        <w:rPr>
          <w:i/>
          <w:iCs/>
        </w:rPr>
        <w:t>bashrc</w:t>
      </w:r>
      <w:proofErr w:type="spellEnd"/>
      <w:proofErr w:type="gramEnd"/>
    </w:p>
    <w:p w14:paraId="1B71C02E" w14:textId="0A90C490" w:rsidR="00FA1041" w:rsidRDefault="00FA1041" w:rsidP="00FA1041">
      <w:pPr>
        <w:pStyle w:val="AKBStyle"/>
      </w:pPr>
      <w:r w:rsidRPr="00FA1041">
        <w:t>This applied the new environment settings for Hadoop.</w:t>
      </w:r>
    </w:p>
    <w:p w14:paraId="6D0ABFCC" w14:textId="77777777" w:rsidR="009426CA" w:rsidRPr="00FA1041" w:rsidRDefault="009426CA" w:rsidP="00FA1041">
      <w:pPr>
        <w:pStyle w:val="AKBStyle"/>
        <w:rPr>
          <w:sz w:val="4"/>
          <w:szCs w:val="4"/>
        </w:rPr>
      </w:pPr>
    </w:p>
    <w:p w14:paraId="75E65EA1" w14:textId="7342202D" w:rsidR="00FA1041" w:rsidRPr="00FA1041" w:rsidRDefault="009426CA" w:rsidP="00FA1041">
      <w:pPr>
        <w:pStyle w:val="AKBStyle"/>
        <w:rPr>
          <w:b/>
          <w:bCs/>
          <w:sz w:val="28"/>
          <w:szCs w:val="24"/>
        </w:rPr>
      </w:pPr>
      <w:r w:rsidRPr="009426CA">
        <w:rPr>
          <w:b/>
          <w:bCs/>
          <w:sz w:val="28"/>
          <w:szCs w:val="24"/>
        </w:rPr>
        <w:t>STEP 3: CONFIGURING HADOOP</w:t>
      </w:r>
    </w:p>
    <w:p w14:paraId="21C92FFD" w14:textId="66A36900" w:rsidR="00FA1041" w:rsidRPr="00FA1041" w:rsidRDefault="00FA1041" w:rsidP="00FA1041">
      <w:pPr>
        <w:pStyle w:val="AKBStyle"/>
      </w:pPr>
      <w:r w:rsidRPr="00FA1041">
        <w:t>Now that Hadoop was installed, I needed to configure several important files located in the ~/</w:t>
      </w:r>
      <w:proofErr w:type="spellStart"/>
      <w:r w:rsidRPr="00FA1041">
        <w:t>hadoop</w:t>
      </w:r>
      <w:proofErr w:type="spellEnd"/>
      <w:r w:rsidRPr="00FA1041">
        <w:t>/</w:t>
      </w:r>
      <w:proofErr w:type="spellStart"/>
      <w:r w:rsidRPr="00FA1041">
        <w:t>etc</w:t>
      </w:r>
      <w:proofErr w:type="spellEnd"/>
      <w:r w:rsidRPr="00FA1041">
        <w:t>/</w:t>
      </w:r>
      <w:proofErr w:type="spellStart"/>
      <w:r w:rsidRPr="00FA1041">
        <w:t>hadoop</w:t>
      </w:r>
      <w:proofErr w:type="spellEnd"/>
      <w:r w:rsidRPr="00FA1041">
        <w:t>/ directory</w:t>
      </w:r>
      <w:r w:rsidR="009426CA">
        <w:t xml:space="preserve"> for the functioning of MapReduce properly</w:t>
      </w:r>
      <w:r w:rsidRPr="00FA1041">
        <w:t>.</w:t>
      </w:r>
    </w:p>
    <w:p w14:paraId="3E42CD29" w14:textId="43D5BC7D" w:rsidR="00FA1041" w:rsidRPr="00FA1041" w:rsidRDefault="009426CA" w:rsidP="00FA1041">
      <w:pPr>
        <w:pStyle w:val="AKBStyle"/>
        <w:rPr>
          <w:b/>
          <w:bCs/>
        </w:rPr>
      </w:pPr>
      <w:r w:rsidRPr="00FA1041">
        <w:rPr>
          <w:b/>
          <w:bCs/>
        </w:rPr>
        <w:t>3.1 CONFIGURING CORE-SITE.XML</w:t>
      </w:r>
    </w:p>
    <w:p w14:paraId="23C565FA" w14:textId="77777777" w:rsidR="00FA1041" w:rsidRPr="00FA1041" w:rsidRDefault="00FA1041" w:rsidP="00FA1041">
      <w:pPr>
        <w:pStyle w:val="AKBStyle"/>
      </w:pPr>
      <w:r w:rsidRPr="00FA1041">
        <w:t xml:space="preserve">First, I configured the </w:t>
      </w:r>
      <w:r w:rsidRPr="00FA1041">
        <w:rPr>
          <w:b/>
          <w:bCs/>
        </w:rPr>
        <w:t>core-site.xml</w:t>
      </w:r>
      <w:r w:rsidRPr="00FA1041">
        <w:t xml:space="preserve"> file, which defines the default file system:</w:t>
      </w:r>
    </w:p>
    <w:p w14:paraId="40E13237" w14:textId="77777777" w:rsidR="00FA1041" w:rsidRPr="00FA1041" w:rsidRDefault="00FA1041" w:rsidP="009426CA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>nano ~/</w:t>
      </w:r>
      <w:proofErr w:type="spellStart"/>
      <w:r w:rsidRPr="00FA1041">
        <w:rPr>
          <w:i/>
          <w:iCs/>
        </w:rPr>
        <w:t>hadoop</w:t>
      </w:r>
      <w:proofErr w:type="spellEnd"/>
      <w:r w:rsidRPr="00FA1041">
        <w:rPr>
          <w:i/>
          <w:iCs/>
        </w:rPr>
        <w:t>/</w:t>
      </w:r>
      <w:proofErr w:type="spellStart"/>
      <w:r w:rsidRPr="00FA1041">
        <w:rPr>
          <w:i/>
          <w:iCs/>
        </w:rPr>
        <w:t>etc</w:t>
      </w:r>
      <w:proofErr w:type="spellEnd"/>
      <w:r w:rsidRPr="00FA1041">
        <w:rPr>
          <w:i/>
          <w:iCs/>
        </w:rPr>
        <w:t>/</w:t>
      </w:r>
      <w:proofErr w:type="spellStart"/>
      <w:r w:rsidRPr="00FA1041">
        <w:rPr>
          <w:i/>
          <w:iCs/>
        </w:rPr>
        <w:t>hadoop</w:t>
      </w:r>
      <w:proofErr w:type="spellEnd"/>
      <w:r w:rsidRPr="00FA1041">
        <w:rPr>
          <w:i/>
          <w:iCs/>
        </w:rPr>
        <w:t>/core-site.xml</w:t>
      </w:r>
    </w:p>
    <w:p w14:paraId="1A5050BC" w14:textId="77777777" w:rsidR="00FA1041" w:rsidRPr="00FA1041" w:rsidRDefault="00FA1041" w:rsidP="00FA1041">
      <w:pPr>
        <w:pStyle w:val="AKBStyle"/>
      </w:pPr>
      <w:r w:rsidRPr="00FA1041">
        <w:t>Inside this file, I added:</w:t>
      </w:r>
    </w:p>
    <w:p w14:paraId="3592ED0E" w14:textId="77777777" w:rsidR="00FA1041" w:rsidRPr="00FA1041" w:rsidRDefault="00FA1041" w:rsidP="009426CA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>&lt;property&gt;</w:t>
      </w:r>
    </w:p>
    <w:p w14:paraId="609CF392" w14:textId="77777777" w:rsidR="00FA1041" w:rsidRPr="00FA1041" w:rsidRDefault="00FA1041" w:rsidP="009426CA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&lt;name&gt;</w:t>
      </w:r>
      <w:proofErr w:type="spellStart"/>
      <w:proofErr w:type="gramStart"/>
      <w:r w:rsidRPr="00FA1041">
        <w:rPr>
          <w:i/>
          <w:iCs/>
        </w:rPr>
        <w:t>fs.defaultFS</w:t>
      </w:r>
      <w:proofErr w:type="spellEnd"/>
      <w:proofErr w:type="gramEnd"/>
      <w:r w:rsidRPr="00FA1041">
        <w:rPr>
          <w:i/>
          <w:iCs/>
        </w:rPr>
        <w:t>&lt;/name&gt;</w:t>
      </w:r>
    </w:p>
    <w:p w14:paraId="00391ECE" w14:textId="77777777" w:rsidR="00FA1041" w:rsidRPr="00FA1041" w:rsidRDefault="00FA1041" w:rsidP="009426CA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&lt;value&gt;hdfs://localhost:9000&lt;/value&gt;</w:t>
      </w:r>
    </w:p>
    <w:p w14:paraId="6D8617AE" w14:textId="4C4765DF" w:rsidR="009426CA" w:rsidRDefault="00FA1041" w:rsidP="009426CA">
      <w:pPr>
        <w:pStyle w:val="AKBStyle"/>
        <w:spacing w:line="276" w:lineRule="auto"/>
        <w:ind w:left="2160"/>
      </w:pPr>
      <w:r w:rsidRPr="00FA1041">
        <w:rPr>
          <w:i/>
          <w:iCs/>
        </w:rPr>
        <w:t>&lt;/property&gt;</w:t>
      </w:r>
    </w:p>
    <w:p w14:paraId="33B84EB8" w14:textId="4B71F30D" w:rsidR="009426CA" w:rsidRPr="00FA1041" w:rsidRDefault="009426CA" w:rsidP="009426CA">
      <w:pPr>
        <w:pStyle w:val="AKBStyle"/>
        <w:jc w:val="center"/>
      </w:pPr>
      <w:r w:rsidRPr="009426CA">
        <w:drawing>
          <wp:inline distT="0" distB="0" distL="0" distR="0" wp14:anchorId="0CBE7525" wp14:editId="48D917C6">
            <wp:extent cx="5694934" cy="1097915"/>
            <wp:effectExtent l="0" t="0" r="1270" b="6985"/>
            <wp:docPr id="6438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0334" name=""/>
                    <pic:cNvPicPr/>
                  </pic:nvPicPr>
                  <pic:blipFill rotWithShape="1">
                    <a:blip r:embed="rId18"/>
                    <a:srcRect l="638"/>
                    <a:stretch/>
                  </pic:blipFill>
                  <pic:spPr bwMode="auto">
                    <a:xfrm>
                      <a:off x="0" y="0"/>
                      <a:ext cx="5694934" cy="109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4CD55" w14:textId="77777777" w:rsidR="00FA1041" w:rsidRPr="00FA1041" w:rsidRDefault="00FA1041" w:rsidP="00FA1041">
      <w:pPr>
        <w:pStyle w:val="AKBStyle"/>
      </w:pPr>
      <w:r w:rsidRPr="00FA1041">
        <w:t>This ensures that Hadoop knows to use the localhost as the default file system for its operations.</w:t>
      </w:r>
    </w:p>
    <w:p w14:paraId="724609A5" w14:textId="25FE1A12" w:rsidR="00FA1041" w:rsidRPr="00FA1041" w:rsidRDefault="009426CA" w:rsidP="00FA1041">
      <w:pPr>
        <w:pStyle w:val="AKBStyle"/>
        <w:rPr>
          <w:b/>
          <w:bCs/>
        </w:rPr>
      </w:pPr>
      <w:r w:rsidRPr="00FA1041">
        <w:rPr>
          <w:b/>
          <w:bCs/>
        </w:rPr>
        <w:t>3.2 CONFIGURING HDFS-SITE.XML</w:t>
      </w:r>
    </w:p>
    <w:p w14:paraId="03ED01FF" w14:textId="76B67C91" w:rsidR="00FA1041" w:rsidRPr="00FA1041" w:rsidRDefault="00FA1041" w:rsidP="00FA1041">
      <w:pPr>
        <w:pStyle w:val="AKBStyle"/>
      </w:pPr>
      <w:r w:rsidRPr="00FA1041">
        <w:t xml:space="preserve">Next, I configured the </w:t>
      </w:r>
      <w:r w:rsidRPr="00FA1041">
        <w:rPr>
          <w:b/>
          <w:bCs/>
        </w:rPr>
        <w:t>hdfs-site.xml</w:t>
      </w:r>
      <w:r w:rsidRPr="00FA1041">
        <w:t xml:space="preserve"> file to set up the HDFS (Hadoop Distributed File System)</w:t>
      </w:r>
      <w:r w:rsidR="004467BA">
        <w:t xml:space="preserve"> inside the Hadoop directory</w:t>
      </w:r>
      <w:r w:rsidRPr="00FA1041">
        <w:t>:</w:t>
      </w:r>
    </w:p>
    <w:p w14:paraId="043C70EC" w14:textId="56FFE930" w:rsidR="00FA1041" w:rsidRPr="00FA1041" w:rsidRDefault="00FA1041" w:rsidP="00B4317B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>nano hdfs-site.xml</w:t>
      </w:r>
    </w:p>
    <w:p w14:paraId="1DC4C722" w14:textId="77777777" w:rsidR="00FA1041" w:rsidRPr="00FA1041" w:rsidRDefault="00FA1041" w:rsidP="00FA1041">
      <w:pPr>
        <w:pStyle w:val="AKBStyle"/>
      </w:pPr>
      <w:r w:rsidRPr="00FA1041">
        <w:t>I added these properties:</w:t>
      </w:r>
    </w:p>
    <w:p w14:paraId="6E05F1AC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>&lt;property&gt;</w:t>
      </w:r>
    </w:p>
    <w:p w14:paraId="75153BEE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&lt;name&gt;</w:t>
      </w:r>
      <w:proofErr w:type="spellStart"/>
      <w:proofErr w:type="gramStart"/>
      <w:r w:rsidRPr="00FA1041">
        <w:rPr>
          <w:i/>
          <w:iCs/>
        </w:rPr>
        <w:t>dfs.replication</w:t>
      </w:r>
      <w:proofErr w:type="spellEnd"/>
      <w:proofErr w:type="gramEnd"/>
      <w:r w:rsidRPr="00FA1041">
        <w:rPr>
          <w:i/>
          <w:iCs/>
        </w:rPr>
        <w:t>&lt;/name&gt;</w:t>
      </w:r>
    </w:p>
    <w:p w14:paraId="4AA921C1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&lt;value&gt;1&lt;/value&gt;</w:t>
      </w:r>
    </w:p>
    <w:p w14:paraId="5580D289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lastRenderedPageBreak/>
        <w:t>&lt;/property&gt;</w:t>
      </w:r>
    </w:p>
    <w:p w14:paraId="4A19C16A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>&lt;property&gt;</w:t>
      </w:r>
    </w:p>
    <w:p w14:paraId="591DCBB5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&lt;name&gt;</w:t>
      </w:r>
      <w:proofErr w:type="spellStart"/>
      <w:r w:rsidRPr="00FA1041">
        <w:rPr>
          <w:i/>
          <w:iCs/>
        </w:rPr>
        <w:t>dfs.name.dir</w:t>
      </w:r>
      <w:proofErr w:type="spellEnd"/>
      <w:r w:rsidRPr="00FA1041">
        <w:rPr>
          <w:i/>
          <w:iCs/>
        </w:rPr>
        <w:t>&lt;/name&gt;</w:t>
      </w:r>
    </w:p>
    <w:p w14:paraId="671CD48A" w14:textId="26088B14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&lt;value&gt;/home/</w:t>
      </w:r>
      <w:proofErr w:type="spellStart"/>
      <w:r w:rsidR="00937A21">
        <w:rPr>
          <w:i/>
          <w:iCs/>
        </w:rPr>
        <w:t>akb</w:t>
      </w:r>
      <w:proofErr w:type="spellEnd"/>
      <w:r w:rsidRPr="00FA1041">
        <w:rPr>
          <w:i/>
          <w:iCs/>
        </w:rPr>
        <w:t>/</w:t>
      </w:r>
      <w:proofErr w:type="spellStart"/>
      <w:r w:rsidRPr="00FA1041">
        <w:rPr>
          <w:i/>
          <w:iCs/>
        </w:rPr>
        <w:t>hadoop</w:t>
      </w:r>
      <w:proofErr w:type="spellEnd"/>
      <w:r w:rsidRPr="00FA1041">
        <w:rPr>
          <w:i/>
          <w:iCs/>
        </w:rPr>
        <w:t>/data/</w:t>
      </w:r>
      <w:proofErr w:type="spellStart"/>
      <w:r w:rsidRPr="00FA1041">
        <w:rPr>
          <w:i/>
          <w:iCs/>
        </w:rPr>
        <w:t>namenode</w:t>
      </w:r>
      <w:proofErr w:type="spellEnd"/>
      <w:r w:rsidRPr="00FA1041">
        <w:rPr>
          <w:i/>
          <w:iCs/>
        </w:rPr>
        <w:t>&lt;/value&gt;</w:t>
      </w:r>
    </w:p>
    <w:p w14:paraId="5812A0A7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>&lt;/property&gt;</w:t>
      </w:r>
    </w:p>
    <w:p w14:paraId="5DA9FD6F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>&lt;property&gt;</w:t>
      </w:r>
    </w:p>
    <w:p w14:paraId="5D6C7233" w14:textId="77777777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&lt;name&gt;</w:t>
      </w:r>
      <w:proofErr w:type="spellStart"/>
      <w:r w:rsidRPr="00FA1041">
        <w:rPr>
          <w:i/>
          <w:iCs/>
        </w:rPr>
        <w:t>dfs.data.dir</w:t>
      </w:r>
      <w:proofErr w:type="spellEnd"/>
      <w:r w:rsidRPr="00FA1041">
        <w:rPr>
          <w:i/>
          <w:iCs/>
        </w:rPr>
        <w:t>&lt;/name&gt;</w:t>
      </w:r>
    </w:p>
    <w:p w14:paraId="2465F76E" w14:textId="3E05DAF3" w:rsidR="00FA1041" w:rsidRPr="00FA1041" w:rsidRDefault="00FA1041" w:rsidP="00B4317B">
      <w:pPr>
        <w:pStyle w:val="AKBStyle"/>
        <w:spacing w:line="276" w:lineRule="auto"/>
        <w:ind w:left="2160"/>
        <w:rPr>
          <w:i/>
          <w:iCs/>
        </w:rPr>
      </w:pPr>
      <w:r w:rsidRPr="00FA1041">
        <w:rPr>
          <w:i/>
          <w:iCs/>
        </w:rPr>
        <w:t xml:space="preserve">  &lt;value&gt;/home/</w:t>
      </w:r>
      <w:proofErr w:type="spellStart"/>
      <w:r w:rsidR="00937A21">
        <w:rPr>
          <w:i/>
          <w:iCs/>
        </w:rPr>
        <w:t>akb</w:t>
      </w:r>
      <w:proofErr w:type="spellEnd"/>
      <w:r w:rsidRPr="00FA1041">
        <w:rPr>
          <w:i/>
          <w:iCs/>
        </w:rPr>
        <w:t>/</w:t>
      </w:r>
      <w:proofErr w:type="spellStart"/>
      <w:r w:rsidRPr="00FA1041">
        <w:rPr>
          <w:i/>
          <w:iCs/>
        </w:rPr>
        <w:t>hadoop</w:t>
      </w:r>
      <w:proofErr w:type="spellEnd"/>
      <w:r w:rsidRPr="00FA1041">
        <w:rPr>
          <w:i/>
          <w:iCs/>
        </w:rPr>
        <w:t>/data/</w:t>
      </w:r>
      <w:proofErr w:type="spellStart"/>
      <w:r w:rsidRPr="00FA1041">
        <w:rPr>
          <w:i/>
          <w:iCs/>
        </w:rPr>
        <w:t>datanode</w:t>
      </w:r>
      <w:proofErr w:type="spellEnd"/>
      <w:r w:rsidRPr="00FA1041">
        <w:rPr>
          <w:i/>
          <w:iCs/>
        </w:rPr>
        <w:t>&lt;/value&gt;</w:t>
      </w:r>
    </w:p>
    <w:p w14:paraId="76D1F5D3" w14:textId="77777777" w:rsidR="00FA1041" w:rsidRPr="00FA1041" w:rsidRDefault="00FA1041" w:rsidP="00B4317B">
      <w:pPr>
        <w:pStyle w:val="AKBStyle"/>
        <w:spacing w:line="276" w:lineRule="auto"/>
        <w:ind w:left="2160"/>
      </w:pPr>
      <w:r w:rsidRPr="00FA1041">
        <w:rPr>
          <w:i/>
          <w:iCs/>
        </w:rPr>
        <w:t>&lt;/property&gt;</w:t>
      </w:r>
    </w:p>
    <w:p w14:paraId="1A487231" w14:textId="30775F0E" w:rsidR="00B4317B" w:rsidRDefault="004A5520" w:rsidP="004A5520">
      <w:pPr>
        <w:pStyle w:val="AKBStyle"/>
        <w:jc w:val="center"/>
      </w:pPr>
      <w:r w:rsidRPr="004A5520">
        <w:drawing>
          <wp:inline distT="0" distB="0" distL="0" distR="0" wp14:anchorId="6E86636A" wp14:editId="6B28EFB9">
            <wp:extent cx="5731510" cy="1840230"/>
            <wp:effectExtent l="0" t="0" r="2540" b="7620"/>
            <wp:docPr id="7838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93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8B3" w14:textId="13CC28DD" w:rsidR="00FA1041" w:rsidRPr="00FA1041" w:rsidRDefault="00FA1041" w:rsidP="00FA1041">
      <w:pPr>
        <w:pStyle w:val="AKBStyle"/>
      </w:pPr>
      <w:r w:rsidRPr="00FA1041">
        <w:t xml:space="preserve">I created the necessary directories for the </w:t>
      </w:r>
      <w:proofErr w:type="spellStart"/>
      <w:r w:rsidRPr="00FA1041">
        <w:t>NameNode</w:t>
      </w:r>
      <w:proofErr w:type="spellEnd"/>
      <w:r w:rsidRPr="00FA1041">
        <w:t xml:space="preserve"> and </w:t>
      </w:r>
      <w:proofErr w:type="spellStart"/>
      <w:r w:rsidRPr="00FA1041">
        <w:t>DataNode</w:t>
      </w:r>
      <w:proofErr w:type="spellEnd"/>
      <w:r w:rsidRPr="00FA1041">
        <w:t>:</w:t>
      </w:r>
    </w:p>
    <w:p w14:paraId="691757DF" w14:textId="77777777" w:rsidR="00FA1041" w:rsidRPr="00FA1041" w:rsidRDefault="00FA1041" w:rsidP="004467BA">
      <w:pPr>
        <w:pStyle w:val="AKBStyle"/>
        <w:spacing w:line="276" w:lineRule="auto"/>
        <w:jc w:val="center"/>
        <w:rPr>
          <w:i/>
          <w:iCs/>
        </w:rPr>
      </w:pPr>
      <w:proofErr w:type="spellStart"/>
      <w:r w:rsidRPr="00FA1041">
        <w:rPr>
          <w:i/>
          <w:iCs/>
        </w:rPr>
        <w:t>mkdir</w:t>
      </w:r>
      <w:proofErr w:type="spellEnd"/>
      <w:r w:rsidRPr="00FA1041">
        <w:rPr>
          <w:i/>
          <w:iCs/>
        </w:rPr>
        <w:t xml:space="preserve"> -p ~/</w:t>
      </w:r>
      <w:proofErr w:type="spellStart"/>
      <w:r w:rsidRPr="00FA1041">
        <w:rPr>
          <w:i/>
          <w:iCs/>
        </w:rPr>
        <w:t>hadoop</w:t>
      </w:r>
      <w:proofErr w:type="spellEnd"/>
      <w:r w:rsidRPr="00FA1041">
        <w:rPr>
          <w:i/>
          <w:iCs/>
        </w:rPr>
        <w:t>/data/</w:t>
      </w:r>
      <w:proofErr w:type="spellStart"/>
      <w:r w:rsidRPr="00FA1041">
        <w:rPr>
          <w:i/>
          <w:iCs/>
        </w:rPr>
        <w:t>namenode</w:t>
      </w:r>
      <w:proofErr w:type="spellEnd"/>
    </w:p>
    <w:p w14:paraId="3F9302C5" w14:textId="77777777" w:rsidR="00FA1041" w:rsidRPr="00FA1041" w:rsidRDefault="00FA1041" w:rsidP="004467BA">
      <w:pPr>
        <w:pStyle w:val="AKBStyle"/>
        <w:spacing w:line="276" w:lineRule="auto"/>
        <w:jc w:val="center"/>
        <w:rPr>
          <w:i/>
          <w:iCs/>
        </w:rPr>
      </w:pPr>
      <w:proofErr w:type="spellStart"/>
      <w:r w:rsidRPr="00FA1041">
        <w:rPr>
          <w:i/>
          <w:iCs/>
        </w:rPr>
        <w:t>mkdir</w:t>
      </w:r>
      <w:proofErr w:type="spellEnd"/>
      <w:r w:rsidRPr="00FA1041">
        <w:rPr>
          <w:i/>
          <w:iCs/>
        </w:rPr>
        <w:t xml:space="preserve"> -p ~/</w:t>
      </w:r>
      <w:proofErr w:type="spellStart"/>
      <w:r w:rsidRPr="00FA1041">
        <w:rPr>
          <w:i/>
          <w:iCs/>
        </w:rPr>
        <w:t>hadoop</w:t>
      </w:r>
      <w:proofErr w:type="spellEnd"/>
      <w:r w:rsidRPr="00FA1041">
        <w:rPr>
          <w:i/>
          <w:iCs/>
        </w:rPr>
        <w:t>/data/</w:t>
      </w:r>
      <w:proofErr w:type="spellStart"/>
      <w:r w:rsidRPr="00FA1041">
        <w:rPr>
          <w:i/>
          <w:iCs/>
        </w:rPr>
        <w:t>datanode</w:t>
      </w:r>
      <w:proofErr w:type="spellEnd"/>
    </w:p>
    <w:p w14:paraId="05DE039B" w14:textId="63FD6EC9" w:rsidR="00FA1041" w:rsidRPr="00FA1041" w:rsidRDefault="004A5520" w:rsidP="00FA1041">
      <w:pPr>
        <w:pStyle w:val="AKBStyle"/>
        <w:rPr>
          <w:b/>
          <w:bCs/>
        </w:rPr>
      </w:pPr>
      <w:r w:rsidRPr="00FA1041">
        <w:rPr>
          <w:b/>
          <w:bCs/>
        </w:rPr>
        <w:t>3.3 CONFIGURING MAPRED-SITE.XML</w:t>
      </w:r>
    </w:p>
    <w:p w14:paraId="5F0B143A" w14:textId="642B96F7" w:rsidR="00FA1041" w:rsidRPr="00FA1041" w:rsidRDefault="00FA1041" w:rsidP="00FA1041">
      <w:pPr>
        <w:pStyle w:val="AKBStyle"/>
      </w:pPr>
      <w:r w:rsidRPr="00FA1041">
        <w:t xml:space="preserve">I then configured the MapReduce framework by </w:t>
      </w:r>
      <w:r w:rsidR="004467BA">
        <w:t xml:space="preserve">configuring the mapred-site.xml file in the </w:t>
      </w:r>
      <w:proofErr w:type="spellStart"/>
      <w:r w:rsidR="004467BA">
        <w:t>hadoop</w:t>
      </w:r>
      <w:proofErr w:type="spellEnd"/>
      <w:r w:rsidR="004467BA">
        <w:t xml:space="preserve"> directory using the command</w:t>
      </w:r>
      <w:r w:rsidRPr="00FA1041">
        <w:t>:</w:t>
      </w:r>
    </w:p>
    <w:p w14:paraId="4713CC83" w14:textId="239A7B86" w:rsidR="00FA1041" w:rsidRPr="00FA1041" w:rsidRDefault="00FA1041" w:rsidP="004467BA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>nano mapred-site.xml</w:t>
      </w:r>
    </w:p>
    <w:p w14:paraId="5D999674" w14:textId="0C3446C7" w:rsidR="00FA1041" w:rsidRPr="00FA1041" w:rsidRDefault="00FA1041" w:rsidP="00FA1041">
      <w:pPr>
        <w:pStyle w:val="AKBStyle"/>
      </w:pPr>
      <w:r w:rsidRPr="00FA1041">
        <w:t>Inside, I added</w:t>
      </w:r>
      <w:r w:rsidR="004467BA">
        <w:t xml:space="preserve"> the properties</w:t>
      </w:r>
      <w:r w:rsidRPr="00FA1041">
        <w:t>:</w:t>
      </w:r>
    </w:p>
    <w:p w14:paraId="75450E1C" w14:textId="77777777" w:rsidR="00FA1041" w:rsidRPr="00FA1041" w:rsidRDefault="00FA1041" w:rsidP="004467BA">
      <w:pPr>
        <w:pStyle w:val="AKBStyle"/>
        <w:ind w:left="2160"/>
        <w:rPr>
          <w:i/>
          <w:iCs/>
        </w:rPr>
      </w:pPr>
      <w:r w:rsidRPr="00FA1041">
        <w:rPr>
          <w:i/>
          <w:iCs/>
        </w:rPr>
        <w:t>&lt;property&gt;</w:t>
      </w:r>
    </w:p>
    <w:p w14:paraId="753B41B4" w14:textId="77777777" w:rsidR="00FA1041" w:rsidRPr="00FA1041" w:rsidRDefault="00FA1041" w:rsidP="004467BA">
      <w:pPr>
        <w:pStyle w:val="AKBStyle"/>
        <w:ind w:left="2160"/>
        <w:rPr>
          <w:i/>
          <w:iCs/>
        </w:rPr>
      </w:pPr>
      <w:r w:rsidRPr="00FA1041">
        <w:rPr>
          <w:i/>
          <w:iCs/>
        </w:rPr>
        <w:t xml:space="preserve">  &lt;name&gt;mapreduce.framework.name&lt;/name&gt;</w:t>
      </w:r>
    </w:p>
    <w:p w14:paraId="7D548834" w14:textId="77777777" w:rsidR="00FA1041" w:rsidRPr="00FA1041" w:rsidRDefault="00FA1041" w:rsidP="004467BA">
      <w:pPr>
        <w:pStyle w:val="AKBStyle"/>
        <w:ind w:left="2160"/>
        <w:rPr>
          <w:i/>
          <w:iCs/>
        </w:rPr>
      </w:pPr>
      <w:r w:rsidRPr="00FA1041">
        <w:rPr>
          <w:i/>
          <w:iCs/>
        </w:rPr>
        <w:t xml:space="preserve">  &lt;value&gt;yarn&lt;/value&gt;</w:t>
      </w:r>
    </w:p>
    <w:p w14:paraId="2EFA2FCC" w14:textId="77777777" w:rsidR="00FA1041" w:rsidRPr="00FA1041" w:rsidRDefault="00FA1041" w:rsidP="004467BA">
      <w:pPr>
        <w:pStyle w:val="AKBStyle"/>
        <w:ind w:left="2160"/>
        <w:rPr>
          <w:i/>
          <w:iCs/>
        </w:rPr>
      </w:pPr>
      <w:r w:rsidRPr="00FA1041">
        <w:rPr>
          <w:i/>
          <w:iCs/>
        </w:rPr>
        <w:t>&lt;/property&gt;</w:t>
      </w:r>
    </w:p>
    <w:p w14:paraId="746AEC4B" w14:textId="2D421993" w:rsidR="004467BA" w:rsidRPr="004467BA" w:rsidRDefault="004467BA" w:rsidP="004467BA">
      <w:pPr>
        <w:pStyle w:val="AKBStyle"/>
        <w:jc w:val="center"/>
      </w:pPr>
      <w:r w:rsidRPr="004467BA">
        <w:lastRenderedPageBreak/>
        <w:drawing>
          <wp:inline distT="0" distB="0" distL="0" distR="0" wp14:anchorId="5BDBFA5C" wp14:editId="1AF3B421">
            <wp:extent cx="5731510" cy="753110"/>
            <wp:effectExtent l="0" t="0" r="2540" b="8890"/>
            <wp:docPr id="16977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04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728" w14:textId="48AEC93C" w:rsidR="00FA1041" w:rsidRPr="00FA1041" w:rsidRDefault="00FA1041" w:rsidP="00FA1041">
      <w:pPr>
        <w:pStyle w:val="AKBStyle"/>
        <w:rPr>
          <w:b/>
          <w:bCs/>
        </w:rPr>
      </w:pPr>
      <w:r w:rsidRPr="00FA1041">
        <w:rPr>
          <w:b/>
          <w:bCs/>
        </w:rPr>
        <w:t>3.4 Configuring yarn-site.xml</w:t>
      </w:r>
    </w:p>
    <w:p w14:paraId="12D00F67" w14:textId="0337E52D" w:rsidR="00FA1041" w:rsidRPr="00FA1041" w:rsidRDefault="00FA1041" w:rsidP="00FA1041">
      <w:pPr>
        <w:pStyle w:val="AKBStyle"/>
      </w:pPr>
      <w:r w:rsidRPr="00FA1041">
        <w:t xml:space="preserve">Finally, I configured </w:t>
      </w:r>
      <w:r w:rsidRPr="00FA1041">
        <w:rPr>
          <w:b/>
          <w:bCs/>
        </w:rPr>
        <w:t>YARN</w:t>
      </w:r>
      <w:r w:rsidRPr="00FA1041">
        <w:t>, Hadoop's resource manager</w:t>
      </w:r>
      <w:r w:rsidR="004467BA">
        <w:t xml:space="preserve"> inside the Hadoop directory using</w:t>
      </w:r>
      <w:r w:rsidRPr="00FA1041">
        <w:t>:</w:t>
      </w:r>
    </w:p>
    <w:p w14:paraId="7FE039B5" w14:textId="1D50B759" w:rsidR="00FA1041" w:rsidRPr="00FA1041" w:rsidRDefault="00FA1041" w:rsidP="004467BA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>nano yarn-site.xml</w:t>
      </w:r>
    </w:p>
    <w:p w14:paraId="5812C1B3" w14:textId="77777777" w:rsidR="00FA1041" w:rsidRPr="00FA1041" w:rsidRDefault="00FA1041" w:rsidP="00FA1041">
      <w:pPr>
        <w:pStyle w:val="AKBStyle"/>
      </w:pPr>
      <w:r w:rsidRPr="00FA1041">
        <w:t>I added these properties:</w:t>
      </w:r>
    </w:p>
    <w:p w14:paraId="53CA1C0E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>&lt;property&gt;</w:t>
      </w:r>
    </w:p>
    <w:p w14:paraId="0BA3284B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 xml:space="preserve">  &lt;name&gt;</w:t>
      </w:r>
      <w:proofErr w:type="spellStart"/>
      <w:r w:rsidRPr="00FA1041">
        <w:rPr>
          <w:i/>
          <w:iCs/>
        </w:rPr>
        <w:t>yarn.nodemanager.aux</w:t>
      </w:r>
      <w:proofErr w:type="spellEnd"/>
      <w:r w:rsidRPr="00FA1041">
        <w:rPr>
          <w:i/>
          <w:iCs/>
        </w:rPr>
        <w:t>-services&lt;/name&gt;</w:t>
      </w:r>
    </w:p>
    <w:p w14:paraId="0D4D8B9B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 xml:space="preserve">  &lt;value&gt;</w:t>
      </w:r>
      <w:proofErr w:type="spellStart"/>
      <w:r w:rsidRPr="00FA1041">
        <w:rPr>
          <w:i/>
          <w:iCs/>
        </w:rPr>
        <w:t>mapreduce_shuffle</w:t>
      </w:r>
      <w:proofErr w:type="spellEnd"/>
      <w:r w:rsidRPr="00FA1041">
        <w:rPr>
          <w:i/>
          <w:iCs/>
        </w:rPr>
        <w:t>&lt;/value&gt;</w:t>
      </w:r>
    </w:p>
    <w:p w14:paraId="72F18249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>&lt;/property&gt;</w:t>
      </w:r>
    </w:p>
    <w:p w14:paraId="36202793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>&lt;property&gt;</w:t>
      </w:r>
    </w:p>
    <w:p w14:paraId="0A9B1264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 xml:space="preserve">  &lt;name&gt;</w:t>
      </w:r>
      <w:proofErr w:type="gramStart"/>
      <w:r w:rsidRPr="00FA1041">
        <w:rPr>
          <w:i/>
          <w:iCs/>
        </w:rPr>
        <w:t>yarn.nodemanager</w:t>
      </w:r>
      <w:proofErr w:type="gramEnd"/>
      <w:r w:rsidRPr="00FA1041">
        <w:rPr>
          <w:i/>
          <w:iCs/>
        </w:rPr>
        <w:t>.auxservices.mapreduce.shuffle.class&lt;/name&gt;</w:t>
      </w:r>
    </w:p>
    <w:p w14:paraId="7A1D2D96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 xml:space="preserve">  &lt;value&gt;</w:t>
      </w:r>
      <w:proofErr w:type="spellStart"/>
      <w:proofErr w:type="gramStart"/>
      <w:r w:rsidRPr="00FA1041">
        <w:rPr>
          <w:i/>
          <w:iCs/>
        </w:rPr>
        <w:t>org.apache</w:t>
      </w:r>
      <w:proofErr w:type="gramEnd"/>
      <w:r w:rsidRPr="00FA1041">
        <w:rPr>
          <w:i/>
          <w:iCs/>
        </w:rPr>
        <w:t>.hadoop.mapred.ShuffleHandler</w:t>
      </w:r>
      <w:proofErr w:type="spellEnd"/>
      <w:r w:rsidRPr="00FA1041">
        <w:rPr>
          <w:i/>
          <w:iCs/>
        </w:rPr>
        <w:t>&lt;/value&gt;</w:t>
      </w:r>
    </w:p>
    <w:p w14:paraId="4C6ADA96" w14:textId="77777777" w:rsidR="00FA1041" w:rsidRPr="00FA1041" w:rsidRDefault="00FA1041" w:rsidP="004467BA">
      <w:pPr>
        <w:pStyle w:val="AKBStyle"/>
        <w:spacing w:line="276" w:lineRule="auto"/>
        <w:ind w:left="1440"/>
        <w:rPr>
          <w:i/>
          <w:iCs/>
        </w:rPr>
      </w:pPr>
      <w:r w:rsidRPr="00FA1041">
        <w:rPr>
          <w:i/>
          <w:iCs/>
        </w:rPr>
        <w:t>&lt;/property&gt;</w:t>
      </w:r>
    </w:p>
    <w:p w14:paraId="3A509983" w14:textId="62D05B51" w:rsidR="00FA1041" w:rsidRPr="00FA1041" w:rsidRDefault="004467BA" w:rsidP="004467BA">
      <w:pPr>
        <w:pStyle w:val="AKBStyle"/>
        <w:jc w:val="center"/>
      </w:pPr>
      <w:r w:rsidRPr="004467BA">
        <w:drawing>
          <wp:inline distT="0" distB="0" distL="0" distR="0" wp14:anchorId="6E4C2EBB" wp14:editId="799C8337">
            <wp:extent cx="5731510" cy="1682115"/>
            <wp:effectExtent l="0" t="0" r="2540" b="0"/>
            <wp:docPr id="208547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3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3B0" w14:textId="77777777" w:rsidR="004467BA" w:rsidRPr="004467BA" w:rsidRDefault="004467BA" w:rsidP="00FA1041">
      <w:pPr>
        <w:pStyle w:val="AKBStyle"/>
        <w:rPr>
          <w:sz w:val="8"/>
          <w:szCs w:val="8"/>
        </w:rPr>
      </w:pPr>
    </w:p>
    <w:p w14:paraId="411E1B72" w14:textId="6D671878" w:rsidR="00FA1041" w:rsidRPr="00FA1041" w:rsidRDefault="004467BA" w:rsidP="00FA1041">
      <w:pPr>
        <w:pStyle w:val="AKBStyle"/>
        <w:rPr>
          <w:b/>
          <w:bCs/>
          <w:sz w:val="28"/>
          <w:szCs w:val="24"/>
        </w:rPr>
      </w:pPr>
      <w:r w:rsidRPr="00FA1041">
        <w:rPr>
          <w:b/>
          <w:bCs/>
          <w:sz w:val="28"/>
          <w:szCs w:val="24"/>
        </w:rPr>
        <w:t>STEP 4: SETTING UP SSH</w:t>
      </w:r>
    </w:p>
    <w:p w14:paraId="3B0FAA9F" w14:textId="56F222B2" w:rsidR="00FA1041" w:rsidRPr="00FA1041" w:rsidRDefault="00FA1041" w:rsidP="00FA1041">
      <w:pPr>
        <w:pStyle w:val="AKBStyle"/>
      </w:pPr>
      <w:r w:rsidRPr="00FA1041">
        <w:t xml:space="preserve">Hadoop requires SSH to communicate between different nodes. I set up SSH on my </w:t>
      </w:r>
      <w:r w:rsidR="004467BA">
        <w:t xml:space="preserve">virtual </w:t>
      </w:r>
      <w:r w:rsidRPr="00FA1041">
        <w:t>machine as follows:</w:t>
      </w:r>
    </w:p>
    <w:p w14:paraId="6311772B" w14:textId="32E2658E" w:rsidR="00FA1041" w:rsidRPr="00FA1041" w:rsidRDefault="004467BA" w:rsidP="00FA1041">
      <w:pPr>
        <w:pStyle w:val="AKBStyle"/>
        <w:rPr>
          <w:b/>
          <w:bCs/>
        </w:rPr>
      </w:pPr>
      <w:r w:rsidRPr="00FA1041">
        <w:rPr>
          <w:b/>
          <w:bCs/>
        </w:rPr>
        <w:t>4.1 GENERATING SSH KEY</w:t>
      </w:r>
    </w:p>
    <w:p w14:paraId="30158B8E" w14:textId="77777777" w:rsidR="00FA1041" w:rsidRPr="00FA1041" w:rsidRDefault="00FA1041" w:rsidP="00FA1041">
      <w:pPr>
        <w:pStyle w:val="AKBStyle"/>
      </w:pPr>
      <w:r w:rsidRPr="00FA1041">
        <w:t>I created an SSH key without a password by running:</w:t>
      </w:r>
    </w:p>
    <w:p w14:paraId="532C59B1" w14:textId="7D207E9B" w:rsidR="00FA1041" w:rsidRDefault="00FA1041" w:rsidP="004467BA">
      <w:pPr>
        <w:pStyle w:val="AKBStyle"/>
        <w:jc w:val="center"/>
        <w:rPr>
          <w:i/>
          <w:iCs/>
        </w:rPr>
      </w:pPr>
      <w:r w:rsidRPr="00FA1041">
        <w:rPr>
          <w:i/>
          <w:iCs/>
        </w:rPr>
        <w:t xml:space="preserve">ssh-keygen -t </w:t>
      </w:r>
      <w:proofErr w:type="spellStart"/>
      <w:r w:rsidRPr="00FA1041">
        <w:rPr>
          <w:i/>
          <w:iCs/>
        </w:rPr>
        <w:t>rsa</w:t>
      </w:r>
      <w:proofErr w:type="spellEnd"/>
    </w:p>
    <w:p w14:paraId="3EE327C6" w14:textId="5385C1A4" w:rsidR="003B0061" w:rsidRDefault="003B0061" w:rsidP="003B0061">
      <w:pPr>
        <w:pStyle w:val="AKBStyle"/>
        <w:jc w:val="left"/>
      </w:pPr>
      <w:r>
        <w:lastRenderedPageBreak/>
        <w:t>And pressed Enter on each prompted asked, until the ssh key is generated.</w:t>
      </w:r>
    </w:p>
    <w:p w14:paraId="5C16B1FE" w14:textId="2B957AAC" w:rsidR="003B0061" w:rsidRPr="00FA1041" w:rsidRDefault="003B0061" w:rsidP="003B0061">
      <w:pPr>
        <w:pStyle w:val="AKBStyle"/>
        <w:jc w:val="center"/>
      </w:pPr>
      <w:r w:rsidRPr="003B0061">
        <w:drawing>
          <wp:inline distT="0" distB="0" distL="0" distR="0" wp14:anchorId="208FF326" wp14:editId="3E3D7DCE">
            <wp:extent cx="4879238" cy="2938571"/>
            <wp:effectExtent l="0" t="0" r="0" b="0"/>
            <wp:docPr id="60368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0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556" cy="29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C420" w14:textId="5C1DE785" w:rsidR="00FA1041" w:rsidRPr="00FA1041" w:rsidRDefault="003B0061" w:rsidP="00FA1041">
      <w:pPr>
        <w:pStyle w:val="AKBStyle"/>
        <w:rPr>
          <w:b/>
          <w:bCs/>
        </w:rPr>
      </w:pPr>
      <w:r w:rsidRPr="00FA1041">
        <w:rPr>
          <w:b/>
          <w:bCs/>
        </w:rPr>
        <w:t>4.2 AUTHORIZING SSH KEY</w:t>
      </w:r>
    </w:p>
    <w:p w14:paraId="4565DDE3" w14:textId="028CA504" w:rsidR="00FA1041" w:rsidRPr="00FA1041" w:rsidRDefault="00FA1041" w:rsidP="00FA1041">
      <w:pPr>
        <w:pStyle w:val="AKBStyle"/>
      </w:pPr>
      <w:r w:rsidRPr="00FA1041">
        <w:t>Then, I authorized the SSH key</w:t>
      </w:r>
      <w:r w:rsidR="003B0061">
        <w:t xml:space="preserve"> using the commands</w:t>
      </w:r>
      <w:r w:rsidRPr="00FA1041">
        <w:t>:</w:t>
      </w:r>
    </w:p>
    <w:p w14:paraId="56BAEEE3" w14:textId="77777777" w:rsidR="00FA1041" w:rsidRPr="00FA1041" w:rsidRDefault="00FA1041" w:rsidP="003B0061">
      <w:pPr>
        <w:pStyle w:val="AKBStyle"/>
        <w:ind w:left="2160"/>
        <w:rPr>
          <w:i/>
          <w:iCs/>
        </w:rPr>
      </w:pPr>
      <w:r w:rsidRPr="00FA1041">
        <w:rPr>
          <w:i/>
          <w:iCs/>
        </w:rPr>
        <w:t>cat ~/.ssh/id_rsa.pub &gt;&gt; ~/.ssh/</w:t>
      </w:r>
      <w:proofErr w:type="spellStart"/>
      <w:r w:rsidRPr="00FA1041">
        <w:rPr>
          <w:i/>
          <w:iCs/>
        </w:rPr>
        <w:t>authorized_keys</w:t>
      </w:r>
      <w:proofErr w:type="spellEnd"/>
    </w:p>
    <w:p w14:paraId="5C6B5C9F" w14:textId="77777777" w:rsidR="00FA1041" w:rsidRPr="00FA1041" w:rsidRDefault="00FA1041" w:rsidP="003B0061">
      <w:pPr>
        <w:pStyle w:val="AKBStyle"/>
        <w:ind w:left="2160"/>
        <w:rPr>
          <w:i/>
          <w:iCs/>
        </w:rPr>
      </w:pPr>
      <w:proofErr w:type="spellStart"/>
      <w:r w:rsidRPr="00FA1041">
        <w:rPr>
          <w:i/>
          <w:iCs/>
        </w:rPr>
        <w:t>chmod</w:t>
      </w:r>
      <w:proofErr w:type="spellEnd"/>
      <w:r w:rsidRPr="00FA1041">
        <w:rPr>
          <w:i/>
          <w:iCs/>
        </w:rPr>
        <w:t xml:space="preserve"> 640 ~/.ssh/</w:t>
      </w:r>
      <w:proofErr w:type="spellStart"/>
      <w:r w:rsidRPr="00FA1041">
        <w:rPr>
          <w:i/>
          <w:iCs/>
        </w:rPr>
        <w:t>authorized_keys</w:t>
      </w:r>
      <w:proofErr w:type="spellEnd"/>
    </w:p>
    <w:p w14:paraId="1DCD231E" w14:textId="139F97FB" w:rsidR="00FA1041" w:rsidRPr="00FA1041" w:rsidRDefault="003B0061" w:rsidP="00FA1041">
      <w:pPr>
        <w:pStyle w:val="AKBStyle"/>
        <w:rPr>
          <w:b/>
          <w:bCs/>
        </w:rPr>
      </w:pPr>
      <w:r w:rsidRPr="00FA1041">
        <w:rPr>
          <w:b/>
          <w:bCs/>
        </w:rPr>
        <w:t>4.3 TESTING SSH</w:t>
      </w:r>
    </w:p>
    <w:p w14:paraId="75E201C5" w14:textId="4D8391AF" w:rsidR="00255037" w:rsidRPr="00255037" w:rsidRDefault="00FA1041" w:rsidP="00255037">
      <w:pPr>
        <w:pStyle w:val="AKBStyle"/>
        <w:rPr>
          <w:i/>
          <w:iCs/>
        </w:rPr>
      </w:pPr>
      <w:r w:rsidRPr="00FA1041">
        <w:t>I tested my SSH setup by running</w:t>
      </w:r>
      <w:r w:rsidR="00F45CA4">
        <w:t xml:space="preserve"> the command</w:t>
      </w:r>
      <w:r w:rsidRPr="00FA1041">
        <w:t>:</w:t>
      </w:r>
      <w:r w:rsidR="00255037">
        <w:tab/>
      </w:r>
      <w:r w:rsidRPr="00FA1041">
        <w:rPr>
          <w:i/>
          <w:iCs/>
        </w:rPr>
        <w:t>ssh localhost</w:t>
      </w:r>
    </w:p>
    <w:p w14:paraId="012AF5A5" w14:textId="778D17D1" w:rsidR="00A93746" w:rsidRPr="00F45CA4" w:rsidRDefault="00255037" w:rsidP="00F45CA4">
      <w:pPr>
        <w:pStyle w:val="AKBStyle"/>
        <w:jc w:val="center"/>
      </w:pPr>
      <w:r w:rsidRPr="00255037">
        <w:drawing>
          <wp:inline distT="0" distB="0" distL="0" distR="0" wp14:anchorId="3C7FF7EA" wp14:editId="4951C962">
            <wp:extent cx="5731510" cy="3128366"/>
            <wp:effectExtent l="0" t="0" r="2540" b="0"/>
            <wp:docPr id="20833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25204" name=""/>
                    <pic:cNvPicPr/>
                  </pic:nvPicPr>
                  <pic:blipFill rotWithShape="1">
                    <a:blip r:embed="rId23"/>
                    <a:srcRect t="4892"/>
                    <a:stretch/>
                  </pic:blipFill>
                  <pic:spPr bwMode="auto">
                    <a:xfrm>
                      <a:off x="0" y="0"/>
                      <a:ext cx="5731510" cy="312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E6338" w14:textId="25FE3FA2" w:rsidR="00A93746" w:rsidRPr="00A93746" w:rsidRDefault="00A93746" w:rsidP="00A93746">
      <w:pPr>
        <w:pStyle w:val="AKBStyle"/>
        <w:rPr>
          <w:b/>
          <w:bCs/>
          <w:sz w:val="28"/>
          <w:szCs w:val="24"/>
        </w:rPr>
      </w:pPr>
      <w:r w:rsidRPr="00A93746">
        <w:rPr>
          <w:b/>
          <w:bCs/>
          <w:sz w:val="28"/>
          <w:szCs w:val="24"/>
        </w:rPr>
        <w:lastRenderedPageBreak/>
        <w:t>STEP 5: STARTING HADOOP</w:t>
      </w:r>
    </w:p>
    <w:p w14:paraId="6931643C" w14:textId="77777777" w:rsidR="00A93746" w:rsidRDefault="00A93746" w:rsidP="00A93746">
      <w:pPr>
        <w:pStyle w:val="AKBStyle"/>
      </w:pPr>
      <w:r w:rsidRPr="00A93746">
        <w:t>Now that everything was set up, I proceeded to start Hadoop.</w:t>
      </w:r>
    </w:p>
    <w:p w14:paraId="45D51A94" w14:textId="77777777" w:rsidR="00784DA8" w:rsidRPr="00A93746" w:rsidRDefault="00784DA8" w:rsidP="00A93746">
      <w:pPr>
        <w:pStyle w:val="AKBStyle"/>
        <w:rPr>
          <w:sz w:val="4"/>
          <w:szCs w:val="4"/>
        </w:rPr>
      </w:pPr>
    </w:p>
    <w:p w14:paraId="26DF4C9B" w14:textId="731CE96E" w:rsidR="00A93746" w:rsidRPr="00A93746" w:rsidRDefault="00A93746" w:rsidP="00A93746">
      <w:pPr>
        <w:pStyle w:val="AKBStyle"/>
        <w:rPr>
          <w:b/>
          <w:bCs/>
        </w:rPr>
      </w:pPr>
      <w:r w:rsidRPr="00A93746">
        <w:rPr>
          <w:b/>
          <w:bCs/>
        </w:rPr>
        <w:t>5.1 FORMATTING NAMENODE</w:t>
      </w:r>
    </w:p>
    <w:p w14:paraId="39234700" w14:textId="6703C4DA" w:rsidR="00A93746" w:rsidRPr="00A93746" w:rsidRDefault="00A93746" w:rsidP="00A93746">
      <w:pPr>
        <w:pStyle w:val="AKBStyle"/>
      </w:pPr>
      <w:r w:rsidRPr="00A93746">
        <w:t xml:space="preserve">Before starting Hadoop, I needed to format the </w:t>
      </w:r>
      <w:proofErr w:type="spellStart"/>
      <w:r w:rsidRPr="00A93746">
        <w:t>NameNode</w:t>
      </w:r>
      <w:proofErr w:type="spellEnd"/>
      <w:r>
        <w:t>. I did this using the command:</w:t>
      </w:r>
    </w:p>
    <w:p w14:paraId="1967AE22" w14:textId="77777777" w:rsidR="00A93746" w:rsidRPr="00A93746" w:rsidRDefault="00A93746" w:rsidP="00A93746">
      <w:pPr>
        <w:pStyle w:val="AKBStyle"/>
        <w:jc w:val="center"/>
        <w:rPr>
          <w:i/>
          <w:iCs/>
        </w:rPr>
      </w:pPr>
      <w:proofErr w:type="spellStart"/>
      <w:r w:rsidRPr="00A93746">
        <w:rPr>
          <w:i/>
          <w:iCs/>
        </w:rPr>
        <w:t>hdfs</w:t>
      </w:r>
      <w:proofErr w:type="spellEnd"/>
      <w:r w:rsidRPr="00A93746">
        <w:rPr>
          <w:i/>
          <w:iCs/>
        </w:rPr>
        <w:t xml:space="preserve"> </w:t>
      </w:r>
      <w:proofErr w:type="spellStart"/>
      <w:r w:rsidRPr="00A93746">
        <w:rPr>
          <w:i/>
          <w:iCs/>
        </w:rPr>
        <w:t>namenode</w:t>
      </w:r>
      <w:proofErr w:type="spellEnd"/>
      <w:r w:rsidRPr="00A93746">
        <w:rPr>
          <w:i/>
          <w:iCs/>
        </w:rPr>
        <w:t xml:space="preserve"> -format</w:t>
      </w:r>
    </w:p>
    <w:p w14:paraId="39900DBE" w14:textId="6551C454" w:rsidR="00A93746" w:rsidRPr="00A93746" w:rsidRDefault="00A93746" w:rsidP="00A93746">
      <w:pPr>
        <w:pStyle w:val="AKBStyle"/>
        <w:rPr>
          <w:b/>
          <w:bCs/>
        </w:rPr>
      </w:pPr>
      <w:r w:rsidRPr="00A93746">
        <w:rPr>
          <w:b/>
          <w:bCs/>
        </w:rPr>
        <w:t>5.2 STARTING HDFS</w:t>
      </w:r>
    </w:p>
    <w:p w14:paraId="666BFF1F" w14:textId="1FC4D7E8" w:rsidR="00A93746" w:rsidRPr="00A93746" w:rsidRDefault="00A93746" w:rsidP="00A93746">
      <w:pPr>
        <w:pStyle w:val="AKBStyle"/>
      </w:pPr>
      <w:r w:rsidRPr="00A93746">
        <w:t>To start the Hadoop Distributed File System, I ran</w:t>
      </w:r>
      <w:r>
        <w:t xml:space="preserve"> the command</w:t>
      </w:r>
      <w:r w:rsidRPr="00A93746">
        <w:t>:</w:t>
      </w:r>
    </w:p>
    <w:p w14:paraId="3207DC73" w14:textId="77777777" w:rsidR="00A93746" w:rsidRPr="00A93746" w:rsidRDefault="00A93746" w:rsidP="00A93746">
      <w:pPr>
        <w:pStyle w:val="AKBStyle"/>
        <w:jc w:val="center"/>
        <w:rPr>
          <w:i/>
          <w:iCs/>
        </w:rPr>
      </w:pPr>
      <w:r w:rsidRPr="00A93746">
        <w:rPr>
          <w:i/>
          <w:iCs/>
        </w:rPr>
        <w:t>start-dfs.sh</w:t>
      </w:r>
    </w:p>
    <w:p w14:paraId="72A0E48B" w14:textId="37482C65" w:rsidR="00A93746" w:rsidRPr="00A93746" w:rsidRDefault="00A93746" w:rsidP="00A93746">
      <w:pPr>
        <w:pStyle w:val="AKBStyle"/>
        <w:rPr>
          <w:b/>
          <w:bCs/>
        </w:rPr>
      </w:pPr>
      <w:r w:rsidRPr="00A93746">
        <w:rPr>
          <w:b/>
          <w:bCs/>
        </w:rPr>
        <w:t>5.3 STARTING YARN</w:t>
      </w:r>
    </w:p>
    <w:p w14:paraId="216C8E40" w14:textId="61687647" w:rsidR="00A93746" w:rsidRPr="00A93746" w:rsidRDefault="00A93746" w:rsidP="00A93746">
      <w:pPr>
        <w:pStyle w:val="AKBStyle"/>
      </w:pPr>
      <w:r w:rsidRPr="00A93746">
        <w:t>To start the YARN resource manager, I ran</w:t>
      </w:r>
      <w:r>
        <w:t xml:space="preserve"> the </w:t>
      </w:r>
      <w:proofErr w:type="spellStart"/>
      <w:r>
        <w:t>coomand</w:t>
      </w:r>
      <w:proofErr w:type="spellEnd"/>
      <w:r w:rsidRPr="00A93746">
        <w:t>:</w:t>
      </w:r>
    </w:p>
    <w:p w14:paraId="20F39B4E" w14:textId="77777777" w:rsidR="00A93746" w:rsidRPr="00A93746" w:rsidRDefault="00A93746" w:rsidP="00A93746">
      <w:pPr>
        <w:pStyle w:val="AKBStyle"/>
        <w:jc w:val="center"/>
        <w:rPr>
          <w:i/>
          <w:iCs/>
        </w:rPr>
      </w:pPr>
      <w:r w:rsidRPr="00A93746">
        <w:rPr>
          <w:i/>
          <w:iCs/>
        </w:rPr>
        <w:t>start-yarn.sh</w:t>
      </w:r>
    </w:p>
    <w:p w14:paraId="3C99B4FC" w14:textId="0602F1B0" w:rsidR="00A93746" w:rsidRPr="00A93746" w:rsidRDefault="00A93746" w:rsidP="00A93746">
      <w:pPr>
        <w:pStyle w:val="AKBStyle"/>
        <w:rPr>
          <w:b/>
          <w:bCs/>
        </w:rPr>
      </w:pPr>
      <w:r w:rsidRPr="00A93746">
        <w:rPr>
          <w:b/>
          <w:bCs/>
        </w:rPr>
        <w:t>5.4 CHECKING THE SERVICES</w:t>
      </w:r>
    </w:p>
    <w:p w14:paraId="6FC1037B" w14:textId="72459F55" w:rsidR="00A93746" w:rsidRPr="00A93746" w:rsidRDefault="00A93746" w:rsidP="00A93746">
      <w:pPr>
        <w:pStyle w:val="AKBStyle"/>
      </w:pPr>
      <w:r w:rsidRPr="00A93746">
        <w:t xml:space="preserve">To make sure everything was running, I used the </w:t>
      </w:r>
      <w:proofErr w:type="spellStart"/>
      <w:r w:rsidRPr="00A93746">
        <w:t>jps</w:t>
      </w:r>
      <w:proofErr w:type="spellEnd"/>
      <w:r w:rsidRPr="00A93746">
        <w:t xml:space="preserve"> command</w:t>
      </w:r>
      <w:r>
        <w:t xml:space="preserve"> in the terminal</w:t>
      </w:r>
      <w:r w:rsidRPr="00A93746">
        <w:t>:</w:t>
      </w:r>
    </w:p>
    <w:p w14:paraId="72FF1FF3" w14:textId="77777777" w:rsidR="00A93746" w:rsidRPr="00A93746" w:rsidRDefault="00A93746" w:rsidP="00A93746">
      <w:pPr>
        <w:pStyle w:val="AKBStyle"/>
        <w:jc w:val="center"/>
        <w:rPr>
          <w:i/>
          <w:iCs/>
        </w:rPr>
      </w:pPr>
      <w:proofErr w:type="spellStart"/>
      <w:r w:rsidRPr="00A93746">
        <w:rPr>
          <w:i/>
          <w:iCs/>
        </w:rPr>
        <w:t>jps</w:t>
      </w:r>
      <w:proofErr w:type="spellEnd"/>
    </w:p>
    <w:p w14:paraId="4079A7A3" w14:textId="77777777" w:rsidR="00A93746" w:rsidRPr="00A93746" w:rsidRDefault="00A93746" w:rsidP="00A93746">
      <w:pPr>
        <w:pStyle w:val="AKBStyle"/>
      </w:pPr>
      <w:r w:rsidRPr="00A93746">
        <w:t xml:space="preserve">This command listed running Hadoop services like </w:t>
      </w:r>
      <w:proofErr w:type="spellStart"/>
      <w:r w:rsidRPr="00A93746">
        <w:t>NameNode</w:t>
      </w:r>
      <w:proofErr w:type="spellEnd"/>
      <w:r w:rsidRPr="00A93746">
        <w:t xml:space="preserve">, </w:t>
      </w:r>
      <w:proofErr w:type="spellStart"/>
      <w:r w:rsidRPr="00A93746">
        <w:t>DataNode</w:t>
      </w:r>
      <w:proofErr w:type="spellEnd"/>
      <w:r w:rsidRPr="00A93746">
        <w:t xml:space="preserve">, </w:t>
      </w:r>
      <w:proofErr w:type="spellStart"/>
      <w:r w:rsidRPr="00A93746">
        <w:t>ResourceManager</w:t>
      </w:r>
      <w:proofErr w:type="spellEnd"/>
      <w:r w:rsidRPr="00A93746">
        <w:t xml:space="preserve">, and </w:t>
      </w:r>
      <w:proofErr w:type="spellStart"/>
      <w:r w:rsidRPr="00A93746">
        <w:t>NodeManager</w:t>
      </w:r>
      <w:proofErr w:type="spellEnd"/>
      <w:r w:rsidRPr="00A93746">
        <w:t>.</w:t>
      </w:r>
    </w:p>
    <w:p w14:paraId="1620E385" w14:textId="3EEAE5F0" w:rsidR="00A93746" w:rsidRDefault="00A93746" w:rsidP="00A93746">
      <w:pPr>
        <w:pStyle w:val="AKBStyle"/>
        <w:jc w:val="center"/>
      </w:pPr>
      <w:r w:rsidRPr="00A93746">
        <w:drawing>
          <wp:inline distT="0" distB="0" distL="0" distR="0" wp14:anchorId="548403E6" wp14:editId="466CB8DC">
            <wp:extent cx="4979744" cy="1806854"/>
            <wp:effectExtent l="0" t="0" r="0" b="3175"/>
            <wp:docPr id="8683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2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4514" cy="18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2C2" w14:textId="77777777" w:rsidR="009C1072" w:rsidRDefault="009C1072" w:rsidP="00A93746">
      <w:pPr>
        <w:pStyle w:val="AKBStyle"/>
        <w:jc w:val="center"/>
      </w:pPr>
    </w:p>
    <w:p w14:paraId="52DD0095" w14:textId="77777777" w:rsidR="009C1072" w:rsidRDefault="009C1072" w:rsidP="00A93746">
      <w:pPr>
        <w:pStyle w:val="AKBStyle"/>
        <w:jc w:val="center"/>
      </w:pPr>
    </w:p>
    <w:p w14:paraId="6AEF74F3" w14:textId="77777777" w:rsidR="009C1072" w:rsidRPr="00A93746" w:rsidRDefault="009C1072" w:rsidP="00A93746">
      <w:pPr>
        <w:pStyle w:val="AKBStyle"/>
        <w:jc w:val="center"/>
      </w:pPr>
    </w:p>
    <w:p w14:paraId="06C52DDA" w14:textId="24C87B31" w:rsidR="00A93746" w:rsidRPr="00A93746" w:rsidRDefault="00A93746" w:rsidP="00A93746">
      <w:pPr>
        <w:pStyle w:val="AKBStyle"/>
        <w:rPr>
          <w:b/>
          <w:bCs/>
          <w:sz w:val="28"/>
          <w:szCs w:val="24"/>
        </w:rPr>
      </w:pPr>
      <w:r w:rsidRPr="00A93746">
        <w:rPr>
          <w:b/>
          <w:bCs/>
          <w:sz w:val="28"/>
          <w:szCs w:val="24"/>
        </w:rPr>
        <w:lastRenderedPageBreak/>
        <w:t>STEP 6: ACCESSING HADOOP</w:t>
      </w:r>
    </w:p>
    <w:p w14:paraId="74A0E826" w14:textId="52D644AF" w:rsidR="00A93746" w:rsidRDefault="00A93746" w:rsidP="00A93746">
      <w:pPr>
        <w:pStyle w:val="AKBStyle"/>
      </w:pPr>
      <w:r w:rsidRPr="00A93746">
        <w:t xml:space="preserve">Finally, to access the Hadoop web interface and check the status of my cluster, I opened </w:t>
      </w:r>
      <w:r>
        <w:t>the</w:t>
      </w:r>
      <w:r w:rsidRPr="00A93746">
        <w:t xml:space="preserve"> web browser and went to:</w:t>
      </w:r>
    </w:p>
    <w:p w14:paraId="41A3A01E" w14:textId="14C8C100" w:rsidR="00A93746" w:rsidRPr="00A93746" w:rsidRDefault="00A93746" w:rsidP="009C1072">
      <w:pPr>
        <w:pStyle w:val="AKBStyle"/>
        <w:spacing w:line="276" w:lineRule="auto"/>
        <w:jc w:val="center"/>
        <w:rPr>
          <w:i/>
          <w:iCs/>
        </w:rPr>
      </w:pPr>
      <w:r w:rsidRPr="00A93746">
        <w:rPr>
          <w:i/>
          <w:iCs/>
        </w:rPr>
        <w:t>http://localhost:9870</w:t>
      </w:r>
    </w:p>
    <w:p w14:paraId="3D426DA6" w14:textId="77777777" w:rsidR="00A93746" w:rsidRPr="00A93746" w:rsidRDefault="00A93746" w:rsidP="00A93746">
      <w:pPr>
        <w:pStyle w:val="AKBStyle"/>
      </w:pPr>
      <w:r w:rsidRPr="00A93746">
        <w:t>This brought up the Hadoop cluster summary page, confirming that everything was working as expected.</w:t>
      </w:r>
    </w:p>
    <w:p w14:paraId="2C2A70C5" w14:textId="17432FDA" w:rsidR="00A93746" w:rsidRPr="00FA1041" w:rsidRDefault="00A93746" w:rsidP="00255037">
      <w:pPr>
        <w:pStyle w:val="AKBStyle"/>
        <w:jc w:val="left"/>
      </w:pPr>
      <w:r w:rsidRPr="00A93746">
        <w:drawing>
          <wp:inline distT="0" distB="0" distL="0" distR="0" wp14:anchorId="078F866E" wp14:editId="02A71D92">
            <wp:extent cx="5731510" cy="3080385"/>
            <wp:effectExtent l="19050" t="19050" r="21590" b="24765"/>
            <wp:docPr id="40199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95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38C2C" w14:textId="77777777" w:rsidR="00FA1041" w:rsidRPr="009C1072" w:rsidRDefault="00FA1041" w:rsidP="00FA1041">
      <w:pPr>
        <w:pStyle w:val="AKBStyle"/>
        <w:rPr>
          <w:sz w:val="10"/>
          <w:szCs w:val="10"/>
        </w:rPr>
      </w:pPr>
    </w:p>
    <w:p w14:paraId="4848CFF8" w14:textId="77777777" w:rsidR="00C517F9" w:rsidRDefault="00C517F9" w:rsidP="00C517F9">
      <w:pPr>
        <w:pStyle w:val="AKBStyle"/>
        <w:rPr>
          <w:b/>
          <w:bCs/>
          <w:sz w:val="28"/>
          <w:szCs w:val="24"/>
        </w:rPr>
      </w:pPr>
      <w:r w:rsidRPr="00C517F9">
        <w:rPr>
          <w:b/>
          <w:bCs/>
          <w:sz w:val="28"/>
          <w:szCs w:val="24"/>
        </w:rPr>
        <w:t>ISSUES ENCOUNTERED AND SOLUTIONS</w:t>
      </w:r>
    </w:p>
    <w:p w14:paraId="35CD4A8A" w14:textId="40F9C008" w:rsidR="00C517F9" w:rsidRPr="00C517F9" w:rsidRDefault="00C517F9" w:rsidP="00C517F9">
      <w:pPr>
        <w:pStyle w:val="AKBStyle"/>
      </w:pPr>
      <w:r w:rsidRPr="00C517F9">
        <w:rPr>
          <w:b/>
          <w:bCs/>
        </w:rPr>
        <w:t>SSH Key Issue</w:t>
      </w:r>
      <w:r w:rsidRPr="00C517F9">
        <w:t>: Initially, I had permission issues with the SSH key. I fixed this by setting the right permissions:</w:t>
      </w:r>
    </w:p>
    <w:p w14:paraId="52E0E7E6" w14:textId="77777777" w:rsidR="00C517F9" w:rsidRPr="00C517F9" w:rsidRDefault="00C517F9" w:rsidP="00C517F9">
      <w:pPr>
        <w:pStyle w:val="AKBStyle"/>
        <w:jc w:val="center"/>
        <w:rPr>
          <w:i/>
          <w:iCs/>
        </w:rPr>
      </w:pPr>
      <w:proofErr w:type="spellStart"/>
      <w:r w:rsidRPr="00C517F9">
        <w:rPr>
          <w:i/>
          <w:iCs/>
        </w:rPr>
        <w:t>chmod</w:t>
      </w:r>
      <w:proofErr w:type="spellEnd"/>
      <w:r w:rsidRPr="00C517F9">
        <w:rPr>
          <w:i/>
          <w:iCs/>
        </w:rPr>
        <w:t xml:space="preserve"> 640 ~/.ssh/</w:t>
      </w:r>
      <w:proofErr w:type="spellStart"/>
      <w:r w:rsidRPr="00C517F9">
        <w:rPr>
          <w:i/>
          <w:iCs/>
        </w:rPr>
        <w:t>authorized_keys</w:t>
      </w:r>
      <w:proofErr w:type="spellEnd"/>
    </w:p>
    <w:p w14:paraId="192D3ECB" w14:textId="77777777" w:rsidR="00C517F9" w:rsidRPr="00C517F9" w:rsidRDefault="00C517F9" w:rsidP="00C517F9">
      <w:pPr>
        <w:pStyle w:val="AKBStyle"/>
      </w:pPr>
      <w:r w:rsidRPr="00C517F9">
        <w:rPr>
          <w:b/>
          <w:bCs/>
        </w:rPr>
        <w:t>Connection Refused Error</w:t>
      </w:r>
      <w:r w:rsidRPr="00C517F9">
        <w:t>: When starting Hadoop, I encountered a "localhost connection refused" error. This was resolved by ensuring that SSH was installed and properly configured:</w:t>
      </w:r>
    </w:p>
    <w:p w14:paraId="6CCD0BD5" w14:textId="38C5A18A" w:rsidR="00C517F9" w:rsidRPr="00C517F9" w:rsidRDefault="00C517F9" w:rsidP="00C517F9">
      <w:pPr>
        <w:pStyle w:val="AKBStyle"/>
        <w:jc w:val="center"/>
        <w:rPr>
          <w:i/>
          <w:iCs/>
        </w:rPr>
      </w:pPr>
      <w:proofErr w:type="spellStart"/>
      <w:r w:rsidRPr="00C517F9">
        <w:rPr>
          <w:i/>
          <w:iCs/>
        </w:rPr>
        <w:t>sudo</w:t>
      </w:r>
      <w:proofErr w:type="spellEnd"/>
      <w:r w:rsidRPr="00C517F9">
        <w:rPr>
          <w:i/>
          <w:iCs/>
        </w:rPr>
        <w:t xml:space="preserve"> apt install </w:t>
      </w:r>
      <w:proofErr w:type="spellStart"/>
      <w:r w:rsidRPr="00C517F9">
        <w:rPr>
          <w:i/>
          <w:iCs/>
        </w:rPr>
        <w:t>openssh</w:t>
      </w:r>
      <w:proofErr w:type="spellEnd"/>
      <w:r w:rsidRPr="00C517F9">
        <w:rPr>
          <w:i/>
          <w:iCs/>
        </w:rPr>
        <w:t>-server</w:t>
      </w:r>
    </w:p>
    <w:p w14:paraId="114BD169" w14:textId="77049A83" w:rsidR="00C517F9" w:rsidRPr="00C517F9" w:rsidRDefault="00C517F9" w:rsidP="00C517F9">
      <w:pPr>
        <w:pStyle w:val="AKBStyle"/>
      </w:pPr>
      <w:r w:rsidRPr="00C517F9">
        <w:t xml:space="preserve">By following these steps, I was able to successfully install and configure Java 8 and Hadoop 3.3.6 on my Xubuntu </w:t>
      </w:r>
      <w:r>
        <w:t xml:space="preserve">virtual </w:t>
      </w:r>
      <w:r w:rsidRPr="00C517F9">
        <w:t xml:space="preserve">system, and </w:t>
      </w:r>
      <w:r>
        <w:t xml:space="preserve">now my system is ready </w:t>
      </w:r>
      <w:r w:rsidRPr="00C517F9">
        <w:t>to run Hadoop-based applications.</w:t>
      </w:r>
    </w:p>
    <w:p w14:paraId="4A5C6E18" w14:textId="77777777" w:rsidR="00C517F9" w:rsidRDefault="00C517F9" w:rsidP="00FA1041">
      <w:pPr>
        <w:pStyle w:val="AKBStyle"/>
      </w:pPr>
    </w:p>
    <w:p w14:paraId="5B754332" w14:textId="76DB9D23" w:rsidR="0055061D" w:rsidRPr="0055061D" w:rsidRDefault="0055061D" w:rsidP="0055061D">
      <w:pPr>
        <w:pStyle w:val="AKBStyle"/>
        <w:jc w:val="center"/>
        <w:rPr>
          <w:b/>
          <w:bCs/>
          <w:sz w:val="32"/>
          <w:szCs w:val="28"/>
        </w:rPr>
      </w:pPr>
      <w:proofErr w:type="gramStart"/>
      <w:r w:rsidRPr="0055061D">
        <w:rPr>
          <w:b/>
          <w:bCs/>
          <w:sz w:val="32"/>
          <w:szCs w:val="28"/>
        </w:rPr>
        <w:lastRenderedPageBreak/>
        <w:t xml:space="preserve">WORDCOUNT </w:t>
      </w:r>
      <w:r>
        <w:rPr>
          <w:b/>
          <w:bCs/>
          <w:sz w:val="32"/>
          <w:szCs w:val="28"/>
        </w:rPr>
        <w:t xml:space="preserve"> </w:t>
      </w:r>
      <w:r w:rsidRPr="0055061D">
        <w:rPr>
          <w:b/>
          <w:bCs/>
          <w:sz w:val="32"/>
          <w:szCs w:val="28"/>
        </w:rPr>
        <w:t>HADOOP</w:t>
      </w:r>
      <w:proofErr w:type="gramEnd"/>
      <w:r>
        <w:rPr>
          <w:b/>
          <w:bCs/>
          <w:sz w:val="32"/>
          <w:szCs w:val="28"/>
        </w:rPr>
        <w:t xml:space="preserve"> </w:t>
      </w:r>
      <w:r w:rsidRPr="0055061D">
        <w:rPr>
          <w:b/>
          <w:bCs/>
          <w:sz w:val="32"/>
          <w:szCs w:val="28"/>
        </w:rPr>
        <w:t xml:space="preserve"> PROJECT</w:t>
      </w:r>
    </w:p>
    <w:p w14:paraId="0ED7E048" w14:textId="7D01081A" w:rsidR="0055061D" w:rsidRPr="0055061D" w:rsidRDefault="0055061D" w:rsidP="0055061D">
      <w:pPr>
        <w:pStyle w:val="AKBStyle"/>
      </w:pPr>
      <w:r w:rsidRPr="0055061D">
        <w:t xml:space="preserve">In this project, I implemented a simple </w:t>
      </w:r>
      <w:proofErr w:type="spellStart"/>
      <w:r w:rsidRPr="0055061D">
        <w:rPr>
          <w:b/>
          <w:bCs/>
        </w:rPr>
        <w:t>WordCount</w:t>
      </w:r>
      <w:proofErr w:type="spellEnd"/>
      <w:r w:rsidRPr="0055061D">
        <w:t xml:space="preserve"> example using </w:t>
      </w:r>
      <w:r w:rsidRPr="0055061D">
        <w:rPr>
          <w:b/>
          <w:bCs/>
        </w:rPr>
        <w:t>Hadoop</w:t>
      </w:r>
      <w:r w:rsidRPr="0055061D">
        <w:t xml:space="preserve"> and </w:t>
      </w:r>
      <w:r w:rsidRPr="0055061D">
        <w:rPr>
          <w:b/>
          <w:bCs/>
        </w:rPr>
        <w:t>Java</w:t>
      </w:r>
      <w:r w:rsidRPr="0055061D">
        <w:t xml:space="preserve">. The </w:t>
      </w:r>
      <w:proofErr w:type="spellStart"/>
      <w:r w:rsidRPr="0055061D">
        <w:t>WordCount</w:t>
      </w:r>
      <w:proofErr w:type="spellEnd"/>
      <w:r w:rsidRPr="0055061D">
        <w:t xml:space="preserve"> program is one of the most basic and widely used examples to demonstrate how Hadoop’s MapReduce framework works. Its purpose is to count the occurrences of each word in a given text file by breaking down the process into two phases: </w:t>
      </w:r>
      <w:r w:rsidRPr="0055061D">
        <w:rPr>
          <w:b/>
          <w:bCs/>
        </w:rPr>
        <w:t>map</w:t>
      </w:r>
      <w:r w:rsidRPr="0055061D">
        <w:t xml:space="preserve"> and </w:t>
      </w:r>
      <w:r w:rsidRPr="0055061D">
        <w:rPr>
          <w:b/>
          <w:bCs/>
        </w:rPr>
        <w:t>reduce</w:t>
      </w:r>
      <w:r w:rsidRPr="0055061D">
        <w:t>.</w:t>
      </w:r>
      <w:r>
        <w:t xml:space="preserve"> This </w:t>
      </w:r>
      <w:r w:rsidRPr="0055061D">
        <w:t>distributes the workload across multiple nodes for parallel processing, making it scalable for large datasets.</w:t>
      </w:r>
    </w:p>
    <w:p w14:paraId="0AC3E833" w14:textId="53A2039B" w:rsidR="0055061D" w:rsidRPr="0055061D" w:rsidRDefault="0055061D" w:rsidP="0055061D">
      <w:pPr>
        <w:pStyle w:val="AKBStyle"/>
        <w:rPr>
          <w:b/>
          <w:bCs/>
          <w:sz w:val="28"/>
          <w:szCs w:val="24"/>
        </w:rPr>
      </w:pPr>
      <w:r w:rsidRPr="009D6EEA">
        <w:rPr>
          <w:b/>
          <w:bCs/>
          <w:sz w:val="28"/>
          <w:szCs w:val="24"/>
        </w:rPr>
        <w:t>SETTING UP THE ENVIRONMENT</w:t>
      </w:r>
    </w:p>
    <w:p w14:paraId="18AFAF4B" w14:textId="77777777" w:rsidR="0055061D" w:rsidRPr="0055061D" w:rsidRDefault="0055061D" w:rsidP="0055061D">
      <w:pPr>
        <w:pStyle w:val="AKBStyle"/>
      </w:pPr>
      <w:r w:rsidRPr="0055061D">
        <w:t xml:space="preserve">Before diving into the code, I needed to set up the environment, which involved installing and configuring </w:t>
      </w:r>
      <w:r w:rsidRPr="0055061D">
        <w:rPr>
          <w:b/>
          <w:bCs/>
        </w:rPr>
        <w:t>Maven</w:t>
      </w:r>
      <w:r w:rsidRPr="0055061D">
        <w:t xml:space="preserve">, </w:t>
      </w:r>
      <w:r w:rsidRPr="0055061D">
        <w:rPr>
          <w:b/>
          <w:bCs/>
        </w:rPr>
        <w:t>Hadoop</w:t>
      </w:r>
      <w:r w:rsidRPr="0055061D">
        <w:t xml:space="preserve">, and </w:t>
      </w:r>
      <w:r w:rsidRPr="0055061D">
        <w:rPr>
          <w:b/>
          <w:bCs/>
        </w:rPr>
        <w:t>IntelliJ IDEA</w:t>
      </w:r>
      <w:r w:rsidRPr="0055061D">
        <w:t>.</w:t>
      </w:r>
    </w:p>
    <w:p w14:paraId="46FEC338" w14:textId="5E514952" w:rsidR="0055061D" w:rsidRPr="0055061D" w:rsidRDefault="0055061D" w:rsidP="0055061D">
      <w:pPr>
        <w:pStyle w:val="AKBStyle"/>
        <w:rPr>
          <w:b/>
          <w:bCs/>
        </w:rPr>
      </w:pPr>
      <w:r>
        <w:rPr>
          <w:b/>
          <w:bCs/>
        </w:rPr>
        <w:t>1</w:t>
      </w:r>
      <w:r w:rsidRPr="0055061D">
        <w:rPr>
          <w:b/>
          <w:bCs/>
        </w:rPr>
        <w:t>. Setting Up IntelliJ IDEA and Maven</w:t>
      </w:r>
    </w:p>
    <w:p w14:paraId="36940D64" w14:textId="77777777" w:rsidR="0055061D" w:rsidRPr="0055061D" w:rsidRDefault="0055061D" w:rsidP="0055061D">
      <w:pPr>
        <w:pStyle w:val="AKBStyle"/>
      </w:pPr>
      <w:r w:rsidRPr="0055061D">
        <w:t xml:space="preserve">I used </w:t>
      </w:r>
      <w:r w:rsidRPr="0055061D">
        <w:rPr>
          <w:b/>
          <w:bCs/>
        </w:rPr>
        <w:t>IntelliJ IDEA Community Edition</w:t>
      </w:r>
      <w:r w:rsidRPr="0055061D">
        <w:t xml:space="preserve"> to build this project. To start, I created a new </w:t>
      </w:r>
      <w:r w:rsidRPr="0055061D">
        <w:rPr>
          <w:b/>
          <w:bCs/>
        </w:rPr>
        <w:t>Maven</w:t>
      </w:r>
      <w:r w:rsidRPr="0055061D">
        <w:t xml:space="preserve"> project.</w:t>
      </w:r>
    </w:p>
    <w:p w14:paraId="68D28B32" w14:textId="63D92559" w:rsidR="0055061D" w:rsidRPr="0055061D" w:rsidRDefault="0055061D" w:rsidP="0055061D">
      <w:pPr>
        <w:pStyle w:val="AKBStyle"/>
        <w:numPr>
          <w:ilvl w:val="0"/>
          <w:numId w:val="5"/>
        </w:numPr>
      </w:pPr>
      <w:r w:rsidRPr="0055061D">
        <w:t>Open</w:t>
      </w:r>
      <w:r>
        <w:t>ed</w:t>
      </w:r>
      <w:r w:rsidRPr="0055061D">
        <w:t xml:space="preserve"> IntelliJ and click</w:t>
      </w:r>
      <w:r>
        <w:t>ed</w:t>
      </w:r>
      <w:r w:rsidRPr="0055061D">
        <w:t xml:space="preserve"> on </w:t>
      </w:r>
      <w:r w:rsidRPr="0055061D">
        <w:rPr>
          <w:b/>
          <w:bCs/>
        </w:rPr>
        <w:t>New Project</w:t>
      </w:r>
      <w:r w:rsidRPr="0055061D">
        <w:t>.</w:t>
      </w:r>
    </w:p>
    <w:p w14:paraId="7032DD25" w14:textId="325E4E47" w:rsidR="0055061D" w:rsidRPr="0055061D" w:rsidRDefault="0055061D" w:rsidP="0055061D">
      <w:pPr>
        <w:pStyle w:val="AKBStyle"/>
        <w:numPr>
          <w:ilvl w:val="0"/>
          <w:numId w:val="5"/>
        </w:numPr>
      </w:pPr>
      <w:r w:rsidRPr="0055061D">
        <w:t>Select</w:t>
      </w:r>
      <w:r>
        <w:t>ed</w:t>
      </w:r>
      <w:r w:rsidRPr="0055061D">
        <w:t xml:space="preserve"> </w:t>
      </w:r>
      <w:r w:rsidRPr="0055061D">
        <w:rPr>
          <w:b/>
          <w:bCs/>
        </w:rPr>
        <w:t>Maven</w:t>
      </w:r>
      <w:r w:rsidRPr="0055061D">
        <w:t xml:space="preserve"> as the project type and ensure</w:t>
      </w:r>
      <w:r>
        <w:t>d</w:t>
      </w:r>
      <w:r w:rsidRPr="0055061D">
        <w:t xml:space="preserve"> that </w:t>
      </w:r>
      <w:r w:rsidRPr="0055061D">
        <w:rPr>
          <w:b/>
          <w:bCs/>
        </w:rPr>
        <w:t>Java JDK</w:t>
      </w:r>
      <w:r w:rsidRPr="0055061D">
        <w:t xml:space="preserve"> is installed.</w:t>
      </w:r>
    </w:p>
    <w:p w14:paraId="6A5AC86E" w14:textId="7A5E6F43" w:rsidR="0055061D" w:rsidRPr="0055061D" w:rsidRDefault="0055061D" w:rsidP="0055061D">
      <w:pPr>
        <w:pStyle w:val="AKBStyle"/>
        <w:numPr>
          <w:ilvl w:val="0"/>
          <w:numId w:val="5"/>
        </w:numPr>
      </w:pPr>
      <w:r>
        <w:t>I named the project as</w:t>
      </w:r>
      <w:r w:rsidRPr="0055061D">
        <w:t xml:space="preserve"> </w:t>
      </w:r>
      <w:proofErr w:type="spellStart"/>
      <w:r>
        <w:t>W</w:t>
      </w:r>
      <w:r w:rsidRPr="0055061D">
        <w:t>ord</w:t>
      </w:r>
      <w:r>
        <w:t>C</w:t>
      </w:r>
      <w:r w:rsidRPr="0055061D">
        <w:t>ount</w:t>
      </w:r>
      <w:proofErr w:type="spellEnd"/>
      <w:r w:rsidRPr="0055061D">
        <w:t xml:space="preserve">, and set the group and artifact IDs. </w:t>
      </w:r>
      <w:r>
        <w:t xml:space="preserve">I set the </w:t>
      </w:r>
      <w:proofErr w:type="spellStart"/>
      <w:r>
        <w:t>groupId</w:t>
      </w:r>
      <w:proofErr w:type="spellEnd"/>
      <w:r>
        <w:t xml:space="preserve"> as </w:t>
      </w:r>
      <w:proofErr w:type="spellStart"/>
      <w:r w:rsidRPr="0055061D">
        <w:rPr>
          <w:b/>
          <w:bCs/>
        </w:rPr>
        <w:t>org.akb</w:t>
      </w:r>
      <w:proofErr w:type="spellEnd"/>
      <w:r>
        <w:t xml:space="preserve"> and</w:t>
      </w:r>
      <w:r w:rsidRPr="0055061D">
        <w:t xml:space="preserve"> left the artifact ID as default.</w:t>
      </w:r>
    </w:p>
    <w:p w14:paraId="69C1114E" w14:textId="77777777" w:rsidR="0055061D" w:rsidRDefault="0055061D" w:rsidP="0055061D">
      <w:pPr>
        <w:pStyle w:val="AKBStyle"/>
      </w:pPr>
      <w:r w:rsidRPr="0055061D">
        <w:t xml:space="preserve">After the project was created, I deleted the default main class, as it wasn’t needed for this project. </w:t>
      </w:r>
    </w:p>
    <w:p w14:paraId="0F68E740" w14:textId="01BA5A24" w:rsidR="0055061D" w:rsidRPr="0055061D" w:rsidRDefault="0055061D" w:rsidP="0055061D">
      <w:pPr>
        <w:pStyle w:val="AKBStyle"/>
      </w:pPr>
      <w:r w:rsidRPr="0055061D">
        <w:t xml:space="preserve">The next step was to add the necessary </w:t>
      </w:r>
      <w:r w:rsidRPr="0055061D">
        <w:rPr>
          <w:b/>
          <w:bCs/>
        </w:rPr>
        <w:t>dependencies</w:t>
      </w:r>
      <w:r w:rsidRPr="0055061D">
        <w:t xml:space="preserve"> to the pom.xml file.</w:t>
      </w:r>
    </w:p>
    <w:p w14:paraId="467C39C6" w14:textId="187954E3" w:rsidR="0055061D" w:rsidRPr="0055061D" w:rsidRDefault="0055061D" w:rsidP="0055061D">
      <w:pPr>
        <w:pStyle w:val="AKBStyle"/>
        <w:rPr>
          <w:b/>
          <w:bCs/>
        </w:rPr>
      </w:pPr>
      <w:r>
        <w:rPr>
          <w:b/>
          <w:bCs/>
        </w:rPr>
        <w:t xml:space="preserve">2. </w:t>
      </w:r>
      <w:r w:rsidRPr="0055061D">
        <w:rPr>
          <w:b/>
          <w:bCs/>
        </w:rPr>
        <w:t>Adding Dependencies</w:t>
      </w:r>
    </w:p>
    <w:p w14:paraId="26C12B43" w14:textId="77777777" w:rsidR="0055061D" w:rsidRPr="0055061D" w:rsidRDefault="0055061D" w:rsidP="0055061D">
      <w:pPr>
        <w:pStyle w:val="AKBStyle"/>
      </w:pPr>
      <w:r w:rsidRPr="0055061D">
        <w:t xml:space="preserve">In the pom.xml file, I added dependencies for </w:t>
      </w:r>
      <w:r w:rsidRPr="0055061D">
        <w:rPr>
          <w:b/>
          <w:bCs/>
        </w:rPr>
        <w:t>Hadoop Common</w:t>
      </w:r>
      <w:r w:rsidRPr="0055061D">
        <w:t xml:space="preserve"> and </w:t>
      </w:r>
      <w:r w:rsidRPr="0055061D">
        <w:rPr>
          <w:b/>
          <w:bCs/>
        </w:rPr>
        <w:t>Hadoop MapReduce Client Core</w:t>
      </w:r>
      <w:r w:rsidRPr="0055061D">
        <w:t xml:space="preserve"> to ensure that my project could use the required Hadoop libraries.</w:t>
      </w:r>
    </w:p>
    <w:p w14:paraId="0F876F7A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>&lt;dependencies&gt;</w:t>
      </w:r>
    </w:p>
    <w:p w14:paraId="59CC6739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&lt;dependency&gt;</w:t>
      </w:r>
    </w:p>
    <w:p w14:paraId="11A0CFA0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    </w:t>
      </w:r>
      <w:proofErr w:type="gramStart"/>
      <w:r w:rsidRPr="0055061D">
        <w:rPr>
          <w:i/>
          <w:iCs/>
        </w:rPr>
        <w:t>&lt;</w:t>
      </w:r>
      <w:proofErr w:type="spellStart"/>
      <w:r w:rsidRPr="0055061D">
        <w:rPr>
          <w:i/>
          <w:iCs/>
        </w:rPr>
        <w:t>groupId</w:t>
      </w:r>
      <w:proofErr w:type="spellEnd"/>
      <w:r w:rsidRPr="0055061D">
        <w:rPr>
          <w:i/>
          <w:iCs/>
        </w:rPr>
        <w:t>&gt;</w:t>
      </w:r>
      <w:proofErr w:type="spellStart"/>
      <w:r w:rsidRPr="0055061D">
        <w:rPr>
          <w:i/>
          <w:iCs/>
        </w:rPr>
        <w:t>org.apache.hadoop</w:t>
      </w:r>
      <w:proofErr w:type="spellEnd"/>
      <w:proofErr w:type="gramEnd"/>
      <w:r w:rsidRPr="0055061D">
        <w:rPr>
          <w:i/>
          <w:iCs/>
        </w:rPr>
        <w:t>&lt;/</w:t>
      </w:r>
      <w:proofErr w:type="spellStart"/>
      <w:r w:rsidRPr="0055061D">
        <w:rPr>
          <w:i/>
          <w:iCs/>
        </w:rPr>
        <w:t>groupId</w:t>
      </w:r>
      <w:proofErr w:type="spellEnd"/>
      <w:r w:rsidRPr="0055061D">
        <w:rPr>
          <w:i/>
          <w:iCs/>
        </w:rPr>
        <w:t>&gt;</w:t>
      </w:r>
    </w:p>
    <w:p w14:paraId="6149DF66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    &lt;</w:t>
      </w:r>
      <w:proofErr w:type="spellStart"/>
      <w:r w:rsidRPr="0055061D">
        <w:rPr>
          <w:i/>
          <w:iCs/>
        </w:rPr>
        <w:t>artifactId</w:t>
      </w:r>
      <w:proofErr w:type="spellEnd"/>
      <w:r w:rsidRPr="0055061D">
        <w:rPr>
          <w:i/>
          <w:iCs/>
        </w:rPr>
        <w:t>&gt;</w:t>
      </w:r>
      <w:proofErr w:type="spellStart"/>
      <w:r w:rsidRPr="0055061D">
        <w:rPr>
          <w:i/>
          <w:iCs/>
        </w:rPr>
        <w:t>hadoop</w:t>
      </w:r>
      <w:proofErr w:type="spellEnd"/>
      <w:r w:rsidRPr="0055061D">
        <w:rPr>
          <w:i/>
          <w:iCs/>
        </w:rPr>
        <w:t>-common&lt;/</w:t>
      </w:r>
      <w:proofErr w:type="spellStart"/>
      <w:r w:rsidRPr="0055061D">
        <w:rPr>
          <w:i/>
          <w:iCs/>
        </w:rPr>
        <w:t>artifactId</w:t>
      </w:r>
      <w:proofErr w:type="spellEnd"/>
      <w:r w:rsidRPr="0055061D">
        <w:rPr>
          <w:i/>
          <w:iCs/>
        </w:rPr>
        <w:t>&gt;</w:t>
      </w:r>
    </w:p>
    <w:p w14:paraId="6A0C47AF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    &lt;version&gt;3.3.6&lt;/version&gt;</w:t>
      </w:r>
    </w:p>
    <w:p w14:paraId="7426F989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lastRenderedPageBreak/>
        <w:t xml:space="preserve">    &lt;/dependency&gt;</w:t>
      </w:r>
    </w:p>
    <w:p w14:paraId="163FEB5E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&lt;dependency&gt;</w:t>
      </w:r>
    </w:p>
    <w:p w14:paraId="2D352C86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    </w:t>
      </w:r>
      <w:proofErr w:type="gramStart"/>
      <w:r w:rsidRPr="0055061D">
        <w:rPr>
          <w:i/>
          <w:iCs/>
        </w:rPr>
        <w:t>&lt;</w:t>
      </w:r>
      <w:proofErr w:type="spellStart"/>
      <w:r w:rsidRPr="0055061D">
        <w:rPr>
          <w:i/>
          <w:iCs/>
        </w:rPr>
        <w:t>groupId</w:t>
      </w:r>
      <w:proofErr w:type="spellEnd"/>
      <w:r w:rsidRPr="0055061D">
        <w:rPr>
          <w:i/>
          <w:iCs/>
        </w:rPr>
        <w:t>&gt;</w:t>
      </w:r>
      <w:proofErr w:type="spellStart"/>
      <w:r w:rsidRPr="0055061D">
        <w:rPr>
          <w:i/>
          <w:iCs/>
        </w:rPr>
        <w:t>org.apache.hadoop</w:t>
      </w:r>
      <w:proofErr w:type="spellEnd"/>
      <w:proofErr w:type="gramEnd"/>
      <w:r w:rsidRPr="0055061D">
        <w:rPr>
          <w:i/>
          <w:iCs/>
        </w:rPr>
        <w:t>&lt;/</w:t>
      </w:r>
      <w:proofErr w:type="spellStart"/>
      <w:r w:rsidRPr="0055061D">
        <w:rPr>
          <w:i/>
          <w:iCs/>
        </w:rPr>
        <w:t>groupId</w:t>
      </w:r>
      <w:proofErr w:type="spellEnd"/>
      <w:r w:rsidRPr="0055061D">
        <w:rPr>
          <w:i/>
          <w:iCs/>
        </w:rPr>
        <w:t>&gt;</w:t>
      </w:r>
    </w:p>
    <w:p w14:paraId="6BF9CD12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    &lt;</w:t>
      </w:r>
      <w:proofErr w:type="spellStart"/>
      <w:r w:rsidRPr="0055061D">
        <w:rPr>
          <w:i/>
          <w:iCs/>
        </w:rPr>
        <w:t>artifactId</w:t>
      </w:r>
      <w:proofErr w:type="spellEnd"/>
      <w:r w:rsidRPr="0055061D">
        <w:rPr>
          <w:i/>
          <w:iCs/>
        </w:rPr>
        <w:t>&gt;</w:t>
      </w:r>
      <w:proofErr w:type="spellStart"/>
      <w:r w:rsidRPr="0055061D">
        <w:rPr>
          <w:i/>
          <w:iCs/>
        </w:rPr>
        <w:t>hadoop</w:t>
      </w:r>
      <w:proofErr w:type="spellEnd"/>
      <w:r w:rsidRPr="0055061D">
        <w:rPr>
          <w:i/>
          <w:iCs/>
        </w:rPr>
        <w:t>-</w:t>
      </w:r>
      <w:proofErr w:type="spellStart"/>
      <w:r w:rsidRPr="0055061D">
        <w:rPr>
          <w:i/>
          <w:iCs/>
        </w:rPr>
        <w:t>mapreduce</w:t>
      </w:r>
      <w:proofErr w:type="spellEnd"/>
      <w:r w:rsidRPr="0055061D">
        <w:rPr>
          <w:i/>
          <w:iCs/>
        </w:rPr>
        <w:t>-client-core&lt;/</w:t>
      </w:r>
      <w:proofErr w:type="spellStart"/>
      <w:r w:rsidRPr="0055061D">
        <w:rPr>
          <w:i/>
          <w:iCs/>
        </w:rPr>
        <w:t>artifactId</w:t>
      </w:r>
      <w:proofErr w:type="spellEnd"/>
      <w:r w:rsidRPr="0055061D">
        <w:rPr>
          <w:i/>
          <w:iCs/>
        </w:rPr>
        <w:t>&gt;</w:t>
      </w:r>
    </w:p>
    <w:p w14:paraId="693D14D0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    &lt;version&gt;3.3.6&lt;/version&gt;</w:t>
      </w:r>
    </w:p>
    <w:p w14:paraId="67545158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 xml:space="preserve">    &lt;/dependency&gt;</w:t>
      </w:r>
    </w:p>
    <w:p w14:paraId="28C17862" w14:textId="77777777" w:rsidR="0055061D" w:rsidRPr="0055061D" w:rsidRDefault="0055061D" w:rsidP="0055061D">
      <w:pPr>
        <w:pStyle w:val="AKBStyle"/>
        <w:spacing w:line="276" w:lineRule="auto"/>
        <w:ind w:left="1440"/>
        <w:rPr>
          <w:i/>
          <w:iCs/>
        </w:rPr>
      </w:pPr>
      <w:r w:rsidRPr="0055061D">
        <w:rPr>
          <w:i/>
          <w:iCs/>
        </w:rPr>
        <w:t>&lt;/dependencies&gt;</w:t>
      </w:r>
    </w:p>
    <w:p w14:paraId="37D847CA" w14:textId="7F46D217" w:rsidR="00F8289E" w:rsidRDefault="0055061D" w:rsidP="00F8289E">
      <w:pPr>
        <w:pStyle w:val="AKBStyle"/>
      </w:pPr>
      <w:r w:rsidRPr="0055061D">
        <w:t xml:space="preserve">I reloaded the Maven project so that all dependencies were downloaded and added to the </w:t>
      </w:r>
      <w:proofErr w:type="spellStart"/>
      <w:r w:rsidRPr="0055061D">
        <w:t>classpath</w:t>
      </w:r>
      <w:proofErr w:type="spellEnd"/>
      <w:r w:rsidRPr="0055061D">
        <w:t>.</w:t>
      </w:r>
    </w:p>
    <w:p w14:paraId="1BA688A8" w14:textId="564889B8" w:rsidR="00F8289E" w:rsidRPr="0055061D" w:rsidRDefault="00F8289E" w:rsidP="00F8289E">
      <w:pPr>
        <w:pStyle w:val="AKBStyle"/>
        <w:jc w:val="center"/>
      </w:pPr>
      <w:r w:rsidRPr="00F8289E">
        <w:drawing>
          <wp:inline distT="0" distB="0" distL="0" distR="0" wp14:anchorId="362146D1" wp14:editId="3CE5C878">
            <wp:extent cx="5731510" cy="3825799"/>
            <wp:effectExtent l="0" t="0" r="2540" b="3810"/>
            <wp:docPr id="192776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65605" name=""/>
                    <pic:cNvPicPr/>
                  </pic:nvPicPr>
                  <pic:blipFill rotWithShape="1">
                    <a:blip r:embed="rId26"/>
                    <a:srcRect t="1134"/>
                    <a:stretch/>
                  </pic:blipFill>
                  <pic:spPr bwMode="auto">
                    <a:xfrm>
                      <a:off x="0" y="0"/>
                      <a:ext cx="5731510" cy="382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81A" w14:textId="5CBBA01A" w:rsidR="0055061D" w:rsidRPr="0055061D" w:rsidRDefault="0055061D" w:rsidP="0055061D">
      <w:pPr>
        <w:pStyle w:val="AKBStyle"/>
        <w:rPr>
          <w:sz w:val="10"/>
          <w:szCs w:val="10"/>
        </w:rPr>
      </w:pPr>
    </w:p>
    <w:p w14:paraId="2CA5D9E7" w14:textId="044AFC43" w:rsidR="0055061D" w:rsidRPr="0055061D" w:rsidRDefault="009D6EEA" w:rsidP="0055061D">
      <w:pPr>
        <w:pStyle w:val="AKBStyle"/>
        <w:rPr>
          <w:b/>
          <w:bCs/>
          <w:sz w:val="28"/>
          <w:szCs w:val="24"/>
        </w:rPr>
      </w:pPr>
      <w:r w:rsidRPr="009D6EEA">
        <w:rPr>
          <w:b/>
          <w:bCs/>
          <w:sz w:val="28"/>
          <w:szCs w:val="24"/>
        </w:rPr>
        <w:t>WRITING THE WORDCOUNT PROJECT CODE</w:t>
      </w:r>
    </w:p>
    <w:p w14:paraId="71A54171" w14:textId="77777777" w:rsidR="0055061D" w:rsidRPr="0055061D" w:rsidRDefault="0055061D" w:rsidP="0055061D">
      <w:pPr>
        <w:pStyle w:val="AKBStyle"/>
      </w:pPr>
      <w:r w:rsidRPr="0055061D">
        <w:t xml:space="preserve">The </w:t>
      </w:r>
      <w:proofErr w:type="spellStart"/>
      <w:r w:rsidRPr="0055061D">
        <w:t>WordCount</w:t>
      </w:r>
      <w:proofErr w:type="spellEnd"/>
      <w:r w:rsidRPr="0055061D">
        <w:t xml:space="preserve"> project consists of three main components:</w:t>
      </w:r>
    </w:p>
    <w:p w14:paraId="6BCC73AD" w14:textId="77777777" w:rsidR="0055061D" w:rsidRPr="0055061D" w:rsidRDefault="0055061D" w:rsidP="0055061D">
      <w:pPr>
        <w:pStyle w:val="AKBStyle"/>
        <w:numPr>
          <w:ilvl w:val="0"/>
          <w:numId w:val="6"/>
        </w:numPr>
      </w:pPr>
      <w:proofErr w:type="spellStart"/>
      <w:r w:rsidRPr="0055061D">
        <w:rPr>
          <w:b/>
          <w:bCs/>
        </w:rPr>
        <w:t>WC_Mapper</w:t>
      </w:r>
      <w:proofErr w:type="spellEnd"/>
      <w:r w:rsidRPr="0055061D">
        <w:t xml:space="preserve"> – Handles the </w:t>
      </w:r>
      <w:r w:rsidRPr="0055061D">
        <w:rPr>
          <w:b/>
          <w:bCs/>
        </w:rPr>
        <w:t>map</w:t>
      </w:r>
      <w:r w:rsidRPr="0055061D">
        <w:t xml:space="preserve"> phase of the process.</w:t>
      </w:r>
    </w:p>
    <w:p w14:paraId="1D7E95C8" w14:textId="77777777" w:rsidR="0055061D" w:rsidRPr="0055061D" w:rsidRDefault="0055061D" w:rsidP="0055061D">
      <w:pPr>
        <w:pStyle w:val="AKBStyle"/>
        <w:numPr>
          <w:ilvl w:val="0"/>
          <w:numId w:val="6"/>
        </w:numPr>
      </w:pPr>
      <w:proofErr w:type="spellStart"/>
      <w:r w:rsidRPr="0055061D">
        <w:rPr>
          <w:b/>
          <w:bCs/>
        </w:rPr>
        <w:t>WC_Reducer</w:t>
      </w:r>
      <w:proofErr w:type="spellEnd"/>
      <w:r w:rsidRPr="0055061D">
        <w:t xml:space="preserve"> – Handles the </w:t>
      </w:r>
      <w:r w:rsidRPr="0055061D">
        <w:rPr>
          <w:b/>
          <w:bCs/>
        </w:rPr>
        <w:t>reduce</w:t>
      </w:r>
      <w:r w:rsidRPr="0055061D">
        <w:t xml:space="preserve"> phase of the process.</w:t>
      </w:r>
    </w:p>
    <w:p w14:paraId="1C44DCB8" w14:textId="77777777" w:rsidR="0055061D" w:rsidRPr="0055061D" w:rsidRDefault="0055061D" w:rsidP="0055061D">
      <w:pPr>
        <w:pStyle w:val="AKBStyle"/>
        <w:numPr>
          <w:ilvl w:val="0"/>
          <w:numId w:val="6"/>
        </w:numPr>
      </w:pPr>
      <w:proofErr w:type="spellStart"/>
      <w:r w:rsidRPr="0055061D">
        <w:rPr>
          <w:b/>
          <w:bCs/>
        </w:rPr>
        <w:t>WC_Runner</w:t>
      </w:r>
      <w:proofErr w:type="spellEnd"/>
      <w:r w:rsidRPr="0055061D">
        <w:t xml:space="preserve"> – Acts as the driver to set up and run the MapReduce job.</w:t>
      </w:r>
    </w:p>
    <w:p w14:paraId="18D44820" w14:textId="77777777" w:rsidR="0055061D" w:rsidRPr="0055061D" w:rsidRDefault="0055061D" w:rsidP="0055061D">
      <w:pPr>
        <w:pStyle w:val="AKBStyle"/>
        <w:rPr>
          <w:b/>
          <w:bCs/>
        </w:rPr>
      </w:pPr>
      <w:r w:rsidRPr="0055061D">
        <w:rPr>
          <w:b/>
          <w:bCs/>
        </w:rPr>
        <w:lastRenderedPageBreak/>
        <w:t xml:space="preserve">1. Creating </w:t>
      </w:r>
      <w:proofErr w:type="spellStart"/>
      <w:r w:rsidRPr="0055061D">
        <w:rPr>
          <w:b/>
          <w:bCs/>
        </w:rPr>
        <w:t>WC_Mapper</w:t>
      </w:r>
      <w:proofErr w:type="spellEnd"/>
    </w:p>
    <w:p w14:paraId="22DFBFD4" w14:textId="2EC113A6" w:rsidR="0055061D" w:rsidRDefault="0055061D" w:rsidP="0055061D">
      <w:pPr>
        <w:pStyle w:val="AKBStyle"/>
      </w:pPr>
      <w:r w:rsidRPr="0055061D">
        <w:t xml:space="preserve">I created a new class called WC_Mapper.java under the package </w:t>
      </w:r>
      <w:proofErr w:type="spellStart"/>
      <w:r w:rsidRPr="0055061D">
        <w:t>org.</w:t>
      </w:r>
      <w:r w:rsidR="009D6EEA">
        <w:t>akb</w:t>
      </w:r>
      <w:proofErr w:type="spellEnd"/>
      <w:r w:rsidRPr="0055061D">
        <w:t>. The mapper’s job is to split the input text into individual words and emit each word as a key with a count of one as its value.</w:t>
      </w:r>
    </w:p>
    <w:p w14:paraId="7BC04B1E" w14:textId="64F7B027" w:rsidR="009D6EEA" w:rsidRDefault="009D6EEA" w:rsidP="009D6EEA">
      <w:pPr>
        <w:pStyle w:val="AKBStyle"/>
        <w:jc w:val="center"/>
      </w:pPr>
      <w:r w:rsidRPr="009D6EEA">
        <w:drawing>
          <wp:inline distT="0" distB="0" distL="0" distR="0" wp14:anchorId="0D2DB27F" wp14:editId="6AD1E845">
            <wp:extent cx="5731510" cy="2926715"/>
            <wp:effectExtent l="0" t="0" r="2540" b="6985"/>
            <wp:docPr id="139344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60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708E" w14:textId="77777777" w:rsidR="00737F93" w:rsidRPr="0055061D" w:rsidRDefault="00737F93" w:rsidP="00737F93">
      <w:pPr>
        <w:pStyle w:val="AKBStyle"/>
        <w:rPr>
          <w:sz w:val="10"/>
          <w:szCs w:val="10"/>
        </w:rPr>
      </w:pPr>
    </w:p>
    <w:p w14:paraId="2037A1FE" w14:textId="77777777" w:rsidR="0055061D" w:rsidRPr="0055061D" w:rsidRDefault="0055061D" w:rsidP="0055061D">
      <w:pPr>
        <w:pStyle w:val="AKBStyle"/>
        <w:rPr>
          <w:b/>
          <w:bCs/>
        </w:rPr>
      </w:pPr>
      <w:r w:rsidRPr="0055061D">
        <w:rPr>
          <w:b/>
          <w:bCs/>
        </w:rPr>
        <w:t xml:space="preserve">2. Creating </w:t>
      </w:r>
      <w:proofErr w:type="spellStart"/>
      <w:r w:rsidRPr="0055061D">
        <w:rPr>
          <w:b/>
          <w:bCs/>
        </w:rPr>
        <w:t>WC_Reducer</w:t>
      </w:r>
      <w:proofErr w:type="spellEnd"/>
    </w:p>
    <w:p w14:paraId="114E5D73" w14:textId="77777777" w:rsidR="0055061D" w:rsidRPr="0055061D" w:rsidRDefault="0055061D" w:rsidP="0055061D">
      <w:pPr>
        <w:pStyle w:val="AKBStyle"/>
      </w:pPr>
      <w:r w:rsidRPr="0055061D">
        <w:t>Next, I created WC_Reducer.java. The reducer receives each word and the corresponding list of counts from the mapper. It sums the counts for each word and outputs the final result.</w:t>
      </w:r>
    </w:p>
    <w:p w14:paraId="67504CCD" w14:textId="05A16E47" w:rsidR="0055061D" w:rsidRDefault="009D6EEA" w:rsidP="009D6EEA">
      <w:pPr>
        <w:pStyle w:val="AKBStyle"/>
        <w:jc w:val="center"/>
      </w:pPr>
      <w:r w:rsidRPr="009D6EEA">
        <w:drawing>
          <wp:inline distT="0" distB="0" distL="0" distR="0" wp14:anchorId="1D104BB3" wp14:editId="57B4ACD9">
            <wp:extent cx="5731510" cy="2827655"/>
            <wp:effectExtent l="0" t="0" r="2540" b="0"/>
            <wp:docPr id="15134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65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4162" w14:textId="77777777" w:rsidR="009D6EEA" w:rsidRPr="0055061D" w:rsidRDefault="009D6EEA" w:rsidP="009D6EEA">
      <w:pPr>
        <w:pStyle w:val="AKBStyle"/>
      </w:pPr>
    </w:p>
    <w:p w14:paraId="0E9F3668" w14:textId="77777777" w:rsidR="0055061D" w:rsidRPr="0055061D" w:rsidRDefault="0055061D" w:rsidP="0055061D">
      <w:pPr>
        <w:pStyle w:val="AKBStyle"/>
        <w:rPr>
          <w:b/>
          <w:bCs/>
        </w:rPr>
      </w:pPr>
      <w:r w:rsidRPr="0055061D">
        <w:rPr>
          <w:b/>
          <w:bCs/>
        </w:rPr>
        <w:lastRenderedPageBreak/>
        <w:t xml:space="preserve">3. Creating </w:t>
      </w:r>
      <w:proofErr w:type="spellStart"/>
      <w:r w:rsidRPr="0055061D">
        <w:rPr>
          <w:b/>
          <w:bCs/>
        </w:rPr>
        <w:t>WC_Runner</w:t>
      </w:r>
      <w:proofErr w:type="spellEnd"/>
    </w:p>
    <w:p w14:paraId="0CF6F6C5" w14:textId="77777777" w:rsidR="0055061D" w:rsidRPr="0055061D" w:rsidRDefault="0055061D" w:rsidP="0055061D">
      <w:pPr>
        <w:pStyle w:val="AKBStyle"/>
      </w:pPr>
      <w:r w:rsidRPr="0055061D">
        <w:t>Finally, I created WC_Runner.java, which configures and runs the MapReduce job. This class defines the input and output locations and specifies the Mapper and Reducer classes.</w:t>
      </w:r>
    </w:p>
    <w:p w14:paraId="4E2BE10A" w14:textId="38B95E2D" w:rsidR="0055061D" w:rsidRDefault="009D6EEA" w:rsidP="009D6EEA">
      <w:pPr>
        <w:pStyle w:val="AKBStyle"/>
        <w:jc w:val="center"/>
      </w:pPr>
      <w:r w:rsidRPr="009D6EEA">
        <w:drawing>
          <wp:inline distT="0" distB="0" distL="0" distR="0" wp14:anchorId="3A5EC9A7" wp14:editId="275D8A69">
            <wp:extent cx="5731510" cy="5110480"/>
            <wp:effectExtent l="0" t="0" r="2540" b="0"/>
            <wp:docPr id="94933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32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89" w14:textId="77777777" w:rsidR="009D6EEA" w:rsidRPr="0055061D" w:rsidRDefault="009D6EEA" w:rsidP="009D6EEA">
      <w:pPr>
        <w:pStyle w:val="AKBStyle"/>
        <w:jc w:val="left"/>
        <w:rPr>
          <w:sz w:val="12"/>
          <w:szCs w:val="12"/>
        </w:rPr>
      </w:pPr>
    </w:p>
    <w:p w14:paraId="04650C6F" w14:textId="6BC676B7" w:rsidR="0055061D" w:rsidRPr="0055061D" w:rsidRDefault="009D6EEA" w:rsidP="0055061D">
      <w:pPr>
        <w:pStyle w:val="AKBStyle"/>
        <w:rPr>
          <w:b/>
          <w:bCs/>
          <w:sz w:val="28"/>
          <w:szCs w:val="24"/>
        </w:rPr>
      </w:pPr>
      <w:r w:rsidRPr="0055061D">
        <w:rPr>
          <w:b/>
          <w:bCs/>
          <w:sz w:val="28"/>
          <w:szCs w:val="24"/>
        </w:rPr>
        <w:t>BUILDING AND RUNNING THE PROJECT</w:t>
      </w:r>
    </w:p>
    <w:p w14:paraId="339AC2F6" w14:textId="77777777" w:rsidR="0055061D" w:rsidRPr="0055061D" w:rsidRDefault="0055061D" w:rsidP="0055061D">
      <w:pPr>
        <w:pStyle w:val="AKBStyle"/>
        <w:rPr>
          <w:b/>
          <w:bCs/>
        </w:rPr>
      </w:pPr>
      <w:r w:rsidRPr="0055061D">
        <w:rPr>
          <w:b/>
          <w:bCs/>
        </w:rPr>
        <w:t>1. Creating the JAR File</w:t>
      </w:r>
    </w:p>
    <w:p w14:paraId="53361987" w14:textId="77777777" w:rsidR="0055061D" w:rsidRPr="0055061D" w:rsidRDefault="0055061D" w:rsidP="0055061D">
      <w:pPr>
        <w:pStyle w:val="AKBStyle"/>
      </w:pPr>
      <w:r w:rsidRPr="0055061D">
        <w:t>Once all the code was written, I built the project using Maven. I opened the terminal in IntelliJ and ran the following commands to clean and package the project:</w:t>
      </w:r>
    </w:p>
    <w:p w14:paraId="45299990" w14:textId="77777777" w:rsidR="0055061D" w:rsidRPr="0055061D" w:rsidRDefault="0055061D" w:rsidP="009D6EEA">
      <w:pPr>
        <w:pStyle w:val="AKBStyle"/>
        <w:jc w:val="center"/>
        <w:rPr>
          <w:i/>
          <w:iCs/>
        </w:rPr>
      </w:pPr>
      <w:proofErr w:type="spellStart"/>
      <w:r w:rsidRPr="0055061D">
        <w:rPr>
          <w:i/>
          <w:iCs/>
        </w:rPr>
        <w:t>mvn</w:t>
      </w:r>
      <w:proofErr w:type="spellEnd"/>
      <w:r w:rsidRPr="0055061D">
        <w:rPr>
          <w:i/>
          <w:iCs/>
        </w:rPr>
        <w:t xml:space="preserve"> clean package</w:t>
      </w:r>
    </w:p>
    <w:p w14:paraId="67F4F55D" w14:textId="77777777" w:rsidR="0055061D" w:rsidRDefault="0055061D" w:rsidP="0055061D">
      <w:pPr>
        <w:pStyle w:val="AKBStyle"/>
      </w:pPr>
      <w:r w:rsidRPr="0055061D">
        <w:t xml:space="preserve">This generated a JAR file in the target folder, which I would use to run the </w:t>
      </w:r>
      <w:proofErr w:type="spellStart"/>
      <w:r w:rsidRPr="0055061D">
        <w:t>WordCount</w:t>
      </w:r>
      <w:proofErr w:type="spellEnd"/>
      <w:r w:rsidRPr="0055061D">
        <w:t xml:space="preserve"> job.</w:t>
      </w:r>
    </w:p>
    <w:p w14:paraId="4AF24EF3" w14:textId="034E5FA1" w:rsidR="00F846FE" w:rsidRDefault="00F846FE" w:rsidP="00F846FE">
      <w:pPr>
        <w:pStyle w:val="AKBStyle"/>
        <w:jc w:val="center"/>
      </w:pPr>
      <w:r w:rsidRPr="00F846FE">
        <w:lastRenderedPageBreak/>
        <w:drawing>
          <wp:inline distT="0" distB="0" distL="0" distR="0" wp14:anchorId="70B74E0B" wp14:editId="6A7CAE40">
            <wp:extent cx="3979469" cy="2038304"/>
            <wp:effectExtent l="0" t="0" r="2540" b="635"/>
            <wp:docPr id="196225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510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9492" cy="20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7ACA" w14:textId="77777777" w:rsidR="009D6EEA" w:rsidRPr="0055061D" w:rsidRDefault="009D6EEA" w:rsidP="0055061D">
      <w:pPr>
        <w:pStyle w:val="AKBStyle"/>
        <w:rPr>
          <w:sz w:val="10"/>
          <w:szCs w:val="10"/>
        </w:rPr>
      </w:pPr>
    </w:p>
    <w:p w14:paraId="3B75D8A3" w14:textId="77777777" w:rsidR="0055061D" w:rsidRPr="0055061D" w:rsidRDefault="0055061D" w:rsidP="0055061D">
      <w:pPr>
        <w:pStyle w:val="AKBStyle"/>
        <w:rPr>
          <w:b/>
          <w:bCs/>
        </w:rPr>
      </w:pPr>
      <w:r w:rsidRPr="0055061D">
        <w:rPr>
          <w:b/>
          <w:bCs/>
        </w:rPr>
        <w:t xml:space="preserve">2. Running the </w:t>
      </w:r>
      <w:proofErr w:type="spellStart"/>
      <w:r w:rsidRPr="0055061D">
        <w:rPr>
          <w:b/>
          <w:bCs/>
        </w:rPr>
        <w:t>WordCount</w:t>
      </w:r>
      <w:proofErr w:type="spellEnd"/>
      <w:r w:rsidRPr="0055061D">
        <w:rPr>
          <w:b/>
          <w:bCs/>
        </w:rPr>
        <w:t xml:space="preserve"> Job</w:t>
      </w:r>
    </w:p>
    <w:p w14:paraId="3304B59D" w14:textId="64748890" w:rsidR="0055061D" w:rsidRPr="0055061D" w:rsidRDefault="0055061D" w:rsidP="0055061D">
      <w:pPr>
        <w:pStyle w:val="AKBStyle"/>
      </w:pPr>
      <w:r w:rsidRPr="0055061D">
        <w:t>Next, I created a simple text file as input. I used the terminal to create a file called input.txt with some random text</w:t>
      </w:r>
      <w:r w:rsidR="009D6EEA">
        <w:t xml:space="preserve"> using the commands</w:t>
      </w:r>
      <w:r w:rsidRPr="0055061D">
        <w:t>:</w:t>
      </w:r>
    </w:p>
    <w:p w14:paraId="0B826D54" w14:textId="77777777" w:rsidR="0055061D" w:rsidRPr="0055061D" w:rsidRDefault="0055061D" w:rsidP="009D6EEA">
      <w:pPr>
        <w:pStyle w:val="AKBStyle"/>
        <w:jc w:val="center"/>
        <w:rPr>
          <w:i/>
          <w:iCs/>
        </w:rPr>
      </w:pPr>
      <w:r w:rsidRPr="0055061D">
        <w:rPr>
          <w:i/>
          <w:iCs/>
        </w:rPr>
        <w:t>nano input.txt</w:t>
      </w:r>
    </w:p>
    <w:p w14:paraId="25A8EAC9" w14:textId="77777777" w:rsidR="0055061D" w:rsidRPr="0055061D" w:rsidRDefault="0055061D" w:rsidP="0055061D">
      <w:pPr>
        <w:pStyle w:val="AKBStyle"/>
      </w:pPr>
      <w:r w:rsidRPr="0055061D">
        <w:t>I added the following text:</w:t>
      </w:r>
    </w:p>
    <w:p w14:paraId="33A492F3" w14:textId="77777777" w:rsidR="00F846FE" w:rsidRPr="00F846FE" w:rsidRDefault="00F846FE" w:rsidP="00F846FE">
      <w:pPr>
        <w:pStyle w:val="AKBStyle"/>
        <w:ind w:left="2160"/>
        <w:rPr>
          <w:i/>
          <w:iCs/>
        </w:rPr>
      </w:pPr>
      <w:r w:rsidRPr="00F846FE">
        <w:rPr>
          <w:i/>
          <w:iCs/>
        </w:rPr>
        <w:t xml:space="preserve">This is the input file for </w:t>
      </w:r>
      <w:proofErr w:type="spellStart"/>
      <w:r w:rsidRPr="00F846FE">
        <w:rPr>
          <w:i/>
          <w:iCs/>
        </w:rPr>
        <w:t>hadoop</w:t>
      </w:r>
      <w:proofErr w:type="spellEnd"/>
      <w:r w:rsidRPr="00F846FE">
        <w:rPr>
          <w:i/>
          <w:iCs/>
        </w:rPr>
        <w:t xml:space="preserve"> project</w:t>
      </w:r>
    </w:p>
    <w:p w14:paraId="4BA63949" w14:textId="77777777" w:rsidR="00F846FE" w:rsidRPr="00F846FE" w:rsidRDefault="00F846FE" w:rsidP="00F846FE">
      <w:pPr>
        <w:pStyle w:val="AKBStyle"/>
        <w:ind w:left="2160"/>
        <w:rPr>
          <w:i/>
          <w:iCs/>
        </w:rPr>
      </w:pPr>
      <w:r w:rsidRPr="00F846FE">
        <w:rPr>
          <w:i/>
          <w:iCs/>
        </w:rPr>
        <w:t xml:space="preserve">This is for Cloud Computing with AKB </w:t>
      </w:r>
      <w:proofErr w:type="spellStart"/>
      <w:r w:rsidRPr="00F846FE">
        <w:rPr>
          <w:i/>
          <w:iCs/>
        </w:rPr>
        <w:t>hadoop</w:t>
      </w:r>
      <w:proofErr w:type="spellEnd"/>
      <w:r w:rsidRPr="00F846FE">
        <w:rPr>
          <w:i/>
          <w:iCs/>
        </w:rPr>
        <w:t xml:space="preserve"> project file</w:t>
      </w:r>
    </w:p>
    <w:p w14:paraId="734F19D0" w14:textId="77777777" w:rsidR="00F846FE" w:rsidRDefault="00F846FE" w:rsidP="00F846FE">
      <w:pPr>
        <w:pStyle w:val="AKBStyle"/>
        <w:ind w:left="2160"/>
      </w:pPr>
      <w:r w:rsidRPr="00F846FE">
        <w:rPr>
          <w:i/>
          <w:iCs/>
        </w:rPr>
        <w:t>This is done for now</w:t>
      </w:r>
    </w:p>
    <w:p w14:paraId="32A15071" w14:textId="20FF0AD4" w:rsidR="0055061D" w:rsidRPr="0055061D" w:rsidRDefault="0055061D" w:rsidP="00F846FE">
      <w:pPr>
        <w:pStyle w:val="AKBStyle"/>
      </w:pPr>
      <w:r w:rsidRPr="0055061D">
        <w:t>I then created a directory in HDFS to store the input file:</w:t>
      </w:r>
    </w:p>
    <w:p w14:paraId="3A356E52" w14:textId="77777777" w:rsidR="0055061D" w:rsidRPr="0055061D" w:rsidRDefault="0055061D" w:rsidP="00F846FE">
      <w:pPr>
        <w:pStyle w:val="AKBStyle"/>
        <w:jc w:val="center"/>
        <w:rPr>
          <w:i/>
          <w:iCs/>
        </w:rPr>
      </w:pPr>
      <w:proofErr w:type="spellStart"/>
      <w:r w:rsidRPr="0055061D">
        <w:rPr>
          <w:i/>
          <w:iCs/>
        </w:rPr>
        <w:t>hadoop</w:t>
      </w:r>
      <w:proofErr w:type="spellEnd"/>
      <w:r w:rsidRPr="0055061D">
        <w:rPr>
          <w:i/>
          <w:iCs/>
        </w:rPr>
        <w:t xml:space="preserve"> fs -</w:t>
      </w:r>
      <w:proofErr w:type="spellStart"/>
      <w:r w:rsidRPr="0055061D">
        <w:rPr>
          <w:i/>
          <w:iCs/>
        </w:rPr>
        <w:t>mkdir</w:t>
      </w:r>
      <w:proofErr w:type="spellEnd"/>
      <w:r w:rsidRPr="0055061D">
        <w:rPr>
          <w:i/>
          <w:iCs/>
        </w:rPr>
        <w:t xml:space="preserve"> /input</w:t>
      </w:r>
    </w:p>
    <w:p w14:paraId="2ED61103" w14:textId="749B3A4D" w:rsidR="0055061D" w:rsidRPr="0055061D" w:rsidRDefault="00F846FE" w:rsidP="0055061D">
      <w:pPr>
        <w:pStyle w:val="AKBStyle"/>
      </w:pPr>
      <w:r>
        <w:t>Then</w:t>
      </w:r>
      <w:r w:rsidR="0055061D" w:rsidRPr="0055061D">
        <w:t>, I copied the input file to HDFS:</w:t>
      </w:r>
    </w:p>
    <w:p w14:paraId="34CC7C6D" w14:textId="77777777" w:rsidR="0055061D" w:rsidRPr="0055061D" w:rsidRDefault="0055061D" w:rsidP="00F846FE">
      <w:pPr>
        <w:pStyle w:val="AKBStyle"/>
        <w:jc w:val="center"/>
        <w:rPr>
          <w:i/>
          <w:iCs/>
        </w:rPr>
      </w:pPr>
      <w:proofErr w:type="spellStart"/>
      <w:r w:rsidRPr="0055061D">
        <w:rPr>
          <w:i/>
          <w:iCs/>
        </w:rPr>
        <w:t>hadoop</w:t>
      </w:r>
      <w:proofErr w:type="spellEnd"/>
      <w:r w:rsidRPr="0055061D">
        <w:rPr>
          <w:i/>
          <w:iCs/>
        </w:rPr>
        <w:t xml:space="preserve"> fs -put input.txt /input</w:t>
      </w:r>
    </w:p>
    <w:p w14:paraId="2DC8E6AD" w14:textId="0F46578A" w:rsidR="00737F93" w:rsidRDefault="00737F93" w:rsidP="00737F93">
      <w:pPr>
        <w:pStyle w:val="AKBStyle"/>
        <w:jc w:val="center"/>
      </w:pPr>
      <w:r w:rsidRPr="00737F93">
        <w:drawing>
          <wp:inline distT="0" distB="0" distL="0" distR="0" wp14:anchorId="1898F0B3" wp14:editId="3E56B2E8">
            <wp:extent cx="5454650" cy="1456690"/>
            <wp:effectExtent l="19050" t="19050" r="12700" b="10160"/>
            <wp:docPr id="12187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6215" name=""/>
                    <pic:cNvPicPr/>
                  </pic:nvPicPr>
                  <pic:blipFill rotWithShape="1">
                    <a:blip r:embed="rId31"/>
                    <a:srcRect l="7866" r="8043"/>
                    <a:stretch/>
                  </pic:blipFill>
                  <pic:spPr bwMode="auto">
                    <a:xfrm>
                      <a:off x="0" y="0"/>
                      <a:ext cx="5459515" cy="1457989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7A38" w14:textId="3D71E9F3" w:rsidR="004430C6" w:rsidRDefault="004430C6" w:rsidP="004430C6">
      <w:pPr>
        <w:pStyle w:val="AKBStyle"/>
        <w:jc w:val="center"/>
      </w:pPr>
      <w:r w:rsidRPr="004430C6">
        <w:lastRenderedPageBreak/>
        <w:drawing>
          <wp:inline distT="0" distB="0" distL="0" distR="0" wp14:anchorId="6AC0F4E0" wp14:editId="52550A6B">
            <wp:extent cx="5394198" cy="2321190"/>
            <wp:effectExtent l="19050" t="19050" r="16510" b="22225"/>
            <wp:docPr id="19591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8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986" cy="2324541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4ED183" w14:textId="5628D230" w:rsidR="004430C6" w:rsidRPr="004430C6" w:rsidRDefault="004430C6" w:rsidP="004430C6">
      <w:pPr>
        <w:pStyle w:val="AKBStyle"/>
        <w:jc w:val="center"/>
      </w:pPr>
      <w:r w:rsidRPr="004430C6">
        <w:drawing>
          <wp:inline distT="0" distB="0" distL="0" distR="0" wp14:anchorId="5EC533C4" wp14:editId="01CE8EE9">
            <wp:extent cx="5379568" cy="2615413"/>
            <wp:effectExtent l="19050" t="19050" r="12065" b="13970"/>
            <wp:docPr id="12661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39744" name=""/>
                    <pic:cNvPicPr/>
                  </pic:nvPicPr>
                  <pic:blipFill rotWithShape="1">
                    <a:blip r:embed="rId33"/>
                    <a:srcRect l="8198" r="7711"/>
                    <a:stretch/>
                  </pic:blipFill>
                  <pic:spPr bwMode="auto">
                    <a:xfrm>
                      <a:off x="0" y="0"/>
                      <a:ext cx="5392671" cy="2621783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42B5" w14:textId="20386008" w:rsidR="0055061D" w:rsidRPr="0055061D" w:rsidRDefault="0055061D" w:rsidP="0055061D">
      <w:pPr>
        <w:pStyle w:val="AKBStyle"/>
      </w:pPr>
      <w:r w:rsidRPr="0055061D">
        <w:t xml:space="preserve">Finally, I ran the </w:t>
      </w:r>
      <w:proofErr w:type="spellStart"/>
      <w:r w:rsidRPr="0055061D">
        <w:t>WordCount</w:t>
      </w:r>
      <w:proofErr w:type="spellEnd"/>
      <w:r w:rsidRPr="0055061D">
        <w:t xml:space="preserve"> job by executing the following command:</w:t>
      </w:r>
    </w:p>
    <w:p w14:paraId="3AC22E47" w14:textId="41308A83" w:rsidR="00F846FE" w:rsidRPr="004430C6" w:rsidRDefault="0055061D" w:rsidP="004430C6">
      <w:pPr>
        <w:pStyle w:val="AKBStyle"/>
        <w:jc w:val="center"/>
        <w:rPr>
          <w:i/>
          <w:iCs/>
        </w:rPr>
      </w:pPr>
      <w:proofErr w:type="spellStart"/>
      <w:r w:rsidRPr="0055061D">
        <w:rPr>
          <w:i/>
          <w:iCs/>
        </w:rPr>
        <w:t>hadoop</w:t>
      </w:r>
      <w:proofErr w:type="spellEnd"/>
      <w:r w:rsidRPr="0055061D">
        <w:rPr>
          <w:i/>
          <w:iCs/>
        </w:rPr>
        <w:t xml:space="preserve"> jar target/wordcount-1.0-SNAPSHOT.jar </w:t>
      </w:r>
      <w:proofErr w:type="spellStart"/>
      <w:proofErr w:type="gramStart"/>
      <w:r w:rsidRPr="0055061D">
        <w:rPr>
          <w:i/>
          <w:iCs/>
        </w:rPr>
        <w:t>org.</w:t>
      </w:r>
      <w:r w:rsidR="00F846FE">
        <w:rPr>
          <w:i/>
          <w:iCs/>
        </w:rPr>
        <w:t>akb</w:t>
      </w:r>
      <w:r w:rsidRPr="0055061D">
        <w:rPr>
          <w:i/>
          <w:iCs/>
        </w:rPr>
        <w:t>.WC</w:t>
      </w:r>
      <w:proofErr w:type="gramEnd"/>
      <w:r w:rsidRPr="0055061D">
        <w:rPr>
          <w:i/>
          <w:iCs/>
        </w:rPr>
        <w:t>_Runner</w:t>
      </w:r>
      <w:proofErr w:type="spellEnd"/>
      <w:r w:rsidRPr="0055061D">
        <w:rPr>
          <w:i/>
          <w:iCs/>
        </w:rPr>
        <w:t xml:space="preserve"> /input/input.txt /output</w:t>
      </w:r>
    </w:p>
    <w:p w14:paraId="418158D3" w14:textId="48B09EA0" w:rsidR="00F846FE" w:rsidRDefault="00F846FE" w:rsidP="00F846FE">
      <w:pPr>
        <w:pStyle w:val="AKBStyle"/>
        <w:jc w:val="left"/>
      </w:pPr>
      <w:r w:rsidRPr="00F846FE">
        <w:drawing>
          <wp:inline distT="0" distB="0" distL="0" distR="0" wp14:anchorId="68415F33" wp14:editId="37F30189">
            <wp:extent cx="5902960" cy="2735580"/>
            <wp:effectExtent l="0" t="0" r="2540" b="0"/>
            <wp:docPr id="831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796" name=""/>
                    <pic:cNvPicPr/>
                  </pic:nvPicPr>
                  <pic:blipFill rotWithShape="1">
                    <a:blip r:embed="rId34"/>
                    <a:srcRect r="3864"/>
                    <a:stretch/>
                  </pic:blipFill>
                  <pic:spPr bwMode="auto">
                    <a:xfrm>
                      <a:off x="0" y="0"/>
                      <a:ext cx="590296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46FE">
        <w:rPr>
          <w:noProof/>
        </w:rPr>
        <w:t xml:space="preserve"> </w:t>
      </w:r>
    </w:p>
    <w:p w14:paraId="6995F245" w14:textId="5A2CA245" w:rsidR="004430C6" w:rsidRPr="0055061D" w:rsidRDefault="00F846FE" w:rsidP="004430C6">
      <w:pPr>
        <w:pStyle w:val="AKBStyle"/>
        <w:jc w:val="center"/>
        <w:rPr>
          <w:noProof/>
        </w:rPr>
      </w:pPr>
      <w:r w:rsidRPr="00F846FE">
        <w:lastRenderedPageBreak/>
        <w:drawing>
          <wp:inline distT="0" distB="0" distL="0" distR="0" wp14:anchorId="65C027E8" wp14:editId="2F0409A5">
            <wp:extent cx="5329436" cy="3452774"/>
            <wp:effectExtent l="0" t="0" r="5080" b="0"/>
            <wp:docPr id="4060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30542" name=""/>
                    <pic:cNvPicPr/>
                  </pic:nvPicPr>
                  <pic:blipFill rotWithShape="1">
                    <a:blip r:embed="rId35"/>
                    <a:srcRect r="47033"/>
                    <a:stretch/>
                  </pic:blipFill>
                  <pic:spPr bwMode="auto">
                    <a:xfrm>
                      <a:off x="0" y="0"/>
                      <a:ext cx="5362692" cy="34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46FE">
        <w:rPr>
          <w:noProof/>
        </w:rPr>
        <w:drawing>
          <wp:inline distT="0" distB="0" distL="0" distR="0" wp14:anchorId="5A32D78B" wp14:editId="4FA0392F">
            <wp:extent cx="5354726" cy="1609090"/>
            <wp:effectExtent l="0" t="0" r="0" b="0"/>
            <wp:docPr id="576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94" name=""/>
                    <pic:cNvPicPr/>
                  </pic:nvPicPr>
                  <pic:blipFill rotWithShape="1">
                    <a:blip r:embed="rId36"/>
                    <a:srcRect r="36513"/>
                    <a:stretch/>
                  </pic:blipFill>
                  <pic:spPr bwMode="auto">
                    <a:xfrm>
                      <a:off x="0" y="0"/>
                      <a:ext cx="5404826" cy="162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7FED" w14:textId="77777777" w:rsidR="0055061D" w:rsidRPr="0055061D" w:rsidRDefault="0055061D" w:rsidP="0055061D">
      <w:pPr>
        <w:pStyle w:val="AKBStyle"/>
        <w:rPr>
          <w:b/>
          <w:bCs/>
        </w:rPr>
      </w:pPr>
      <w:r w:rsidRPr="0055061D">
        <w:rPr>
          <w:b/>
          <w:bCs/>
        </w:rPr>
        <w:t>3. Checking the Output</w:t>
      </w:r>
    </w:p>
    <w:p w14:paraId="3BCE959E" w14:textId="77777777" w:rsidR="0055061D" w:rsidRPr="0055061D" w:rsidRDefault="0055061D" w:rsidP="004430C6">
      <w:pPr>
        <w:pStyle w:val="AKBStyle"/>
        <w:spacing w:line="276" w:lineRule="auto"/>
      </w:pPr>
      <w:r w:rsidRPr="0055061D">
        <w:t>Once the job finished, I verified the output by listing the contents of the /output directory in HDFS:</w:t>
      </w:r>
    </w:p>
    <w:p w14:paraId="584E224A" w14:textId="7B3F65DD" w:rsidR="0055061D" w:rsidRPr="0055061D" w:rsidRDefault="0055061D" w:rsidP="004430C6">
      <w:pPr>
        <w:pStyle w:val="AKBStyle"/>
        <w:spacing w:line="276" w:lineRule="auto"/>
        <w:jc w:val="center"/>
        <w:rPr>
          <w:i/>
          <w:iCs/>
        </w:rPr>
      </w:pPr>
      <w:proofErr w:type="spellStart"/>
      <w:r w:rsidRPr="0055061D">
        <w:rPr>
          <w:i/>
          <w:iCs/>
        </w:rPr>
        <w:t>hadoop</w:t>
      </w:r>
      <w:proofErr w:type="spellEnd"/>
      <w:r w:rsidRPr="0055061D">
        <w:rPr>
          <w:i/>
          <w:iCs/>
        </w:rPr>
        <w:t xml:space="preserve"> fs -cat /output/part-00000</w:t>
      </w:r>
    </w:p>
    <w:p w14:paraId="4886646C" w14:textId="3082D2E5" w:rsidR="0055061D" w:rsidRPr="0055061D" w:rsidRDefault="0055061D" w:rsidP="004430C6">
      <w:pPr>
        <w:pStyle w:val="AKBStyle"/>
        <w:spacing w:line="276" w:lineRule="auto"/>
      </w:pPr>
      <w:r w:rsidRPr="0055061D">
        <w:t>The output displayed the word count:</w:t>
      </w:r>
    </w:p>
    <w:p w14:paraId="025F1E04" w14:textId="54FABB0F" w:rsidR="00765E12" w:rsidRPr="0055061D" w:rsidRDefault="00765E12" w:rsidP="004430C6">
      <w:pPr>
        <w:pStyle w:val="AKBStyle"/>
        <w:jc w:val="center"/>
      </w:pPr>
      <w:r w:rsidRPr="00765E12">
        <w:drawing>
          <wp:inline distT="0" distB="0" distL="0" distR="0" wp14:anchorId="3047D232" wp14:editId="20F79423">
            <wp:extent cx="4528108" cy="2125834"/>
            <wp:effectExtent l="0" t="0" r="6350" b="8255"/>
            <wp:docPr id="29342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02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914" cy="21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9CB1" w14:textId="5FB46B0C" w:rsidR="0055061D" w:rsidRPr="0055061D" w:rsidRDefault="00765E12" w:rsidP="0055061D">
      <w:pPr>
        <w:pStyle w:val="AKBStyle"/>
        <w:rPr>
          <w:b/>
          <w:bCs/>
          <w:sz w:val="28"/>
          <w:szCs w:val="24"/>
        </w:rPr>
      </w:pPr>
      <w:r w:rsidRPr="00765E12">
        <w:rPr>
          <w:b/>
          <w:bCs/>
          <w:sz w:val="28"/>
          <w:szCs w:val="24"/>
        </w:rPr>
        <w:lastRenderedPageBreak/>
        <w:t>CONCLUSION</w:t>
      </w:r>
    </w:p>
    <w:p w14:paraId="252CFA89" w14:textId="77777777" w:rsidR="00E73C31" w:rsidRDefault="0055061D" w:rsidP="0055061D">
      <w:pPr>
        <w:pStyle w:val="AKBStyle"/>
      </w:pPr>
      <w:r w:rsidRPr="0055061D">
        <w:t xml:space="preserve">By following these steps, I successfully created and ran a </w:t>
      </w:r>
      <w:proofErr w:type="spellStart"/>
      <w:r w:rsidRPr="0055061D">
        <w:t>WordCount</w:t>
      </w:r>
      <w:proofErr w:type="spellEnd"/>
      <w:r w:rsidRPr="0055061D">
        <w:t xml:space="preserve"> Hadoop project using Maven and IntelliJ IDEA. The </w:t>
      </w:r>
      <w:proofErr w:type="spellStart"/>
      <w:r w:rsidRPr="0055061D">
        <w:t>WordCount</w:t>
      </w:r>
      <w:proofErr w:type="spellEnd"/>
      <w:r w:rsidRPr="0055061D">
        <w:t xml:space="preserve"> example demonstrates how Hadoop’s MapReduce framework works by distributing the workload and processing large amounts of data in parallel.</w:t>
      </w:r>
    </w:p>
    <w:p w14:paraId="22E89636" w14:textId="77777777" w:rsidR="00E73C31" w:rsidRPr="00E73C31" w:rsidRDefault="00E73C31" w:rsidP="0055061D">
      <w:pPr>
        <w:pStyle w:val="AKBStyle"/>
        <w:rPr>
          <w:sz w:val="10"/>
          <w:szCs w:val="10"/>
        </w:rPr>
      </w:pPr>
    </w:p>
    <w:p w14:paraId="12B41D08" w14:textId="25DDECEF" w:rsidR="00E73C31" w:rsidRPr="00E73C31" w:rsidRDefault="00E73C31" w:rsidP="0055061D">
      <w:pPr>
        <w:pStyle w:val="AKBStyle"/>
        <w:rPr>
          <w:b/>
          <w:bCs/>
        </w:rPr>
      </w:pPr>
      <w:r w:rsidRPr="00E73C31">
        <w:rPr>
          <w:b/>
          <w:bCs/>
        </w:rPr>
        <w:t>OUTPUT SCREENSHOTS</w:t>
      </w:r>
    </w:p>
    <w:p w14:paraId="51BB6550" w14:textId="77777777" w:rsidR="00E73C31" w:rsidRDefault="00E73C31" w:rsidP="0055061D">
      <w:pPr>
        <w:pStyle w:val="AKBStyle"/>
        <w:rPr>
          <w:noProof/>
        </w:rPr>
      </w:pPr>
      <w:r w:rsidRPr="00E73C31">
        <w:drawing>
          <wp:inline distT="0" distB="0" distL="0" distR="0" wp14:anchorId="2587505E" wp14:editId="069D98B6">
            <wp:extent cx="5731510" cy="2994660"/>
            <wp:effectExtent l="19050" t="19050" r="21590" b="15240"/>
            <wp:docPr id="7540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79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73C31">
        <w:rPr>
          <w:noProof/>
        </w:rPr>
        <w:t xml:space="preserve"> </w:t>
      </w:r>
    </w:p>
    <w:p w14:paraId="681C666F" w14:textId="49941A22" w:rsidR="00E73C31" w:rsidRDefault="00E73C31" w:rsidP="0055061D">
      <w:pPr>
        <w:pStyle w:val="AKBStyle"/>
        <w:rPr>
          <w:noProof/>
        </w:rPr>
      </w:pPr>
      <w:r w:rsidRPr="00E73C31">
        <w:drawing>
          <wp:inline distT="0" distB="0" distL="0" distR="0" wp14:anchorId="0AE3F4E9" wp14:editId="59AD703C">
            <wp:extent cx="5731510" cy="2619375"/>
            <wp:effectExtent l="19050" t="19050" r="21590" b="28575"/>
            <wp:docPr id="81560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045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73C31">
        <w:rPr>
          <w:noProof/>
        </w:rPr>
        <w:t xml:space="preserve"> </w:t>
      </w:r>
    </w:p>
    <w:p w14:paraId="2FAA3277" w14:textId="2A465AF6" w:rsidR="00E73C31" w:rsidRPr="0055061D" w:rsidRDefault="00E73C31" w:rsidP="0055061D">
      <w:pPr>
        <w:pStyle w:val="AKBStyle"/>
      </w:pPr>
      <w:r w:rsidRPr="00E73C31">
        <w:rPr>
          <w:noProof/>
        </w:rPr>
        <w:lastRenderedPageBreak/>
        <w:drawing>
          <wp:inline distT="0" distB="0" distL="0" distR="0" wp14:anchorId="2D31CFBD" wp14:editId="3833E359">
            <wp:extent cx="5731510" cy="3028950"/>
            <wp:effectExtent l="19050" t="19050" r="21590" b="19050"/>
            <wp:docPr id="177413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57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73B83" w14:textId="77777777" w:rsidR="009C1072" w:rsidRPr="006D14A1" w:rsidRDefault="009C1072" w:rsidP="00FA1041">
      <w:pPr>
        <w:pStyle w:val="AKBStyle"/>
      </w:pPr>
    </w:p>
    <w:p w14:paraId="177A7551" w14:textId="77777777" w:rsidR="006D14A1" w:rsidRPr="00F7481E" w:rsidRDefault="006D14A1" w:rsidP="00F7481E">
      <w:pPr>
        <w:pStyle w:val="AKBStyle"/>
      </w:pPr>
    </w:p>
    <w:p w14:paraId="41F93D22" w14:textId="77777777" w:rsidR="00650687" w:rsidRPr="00F7481E" w:rsidRDefault="00650687" w:rsidP="00F7481E">
      <w:pPr>
        <w:pStyle w:val="AKBStyle"/>
      </w:pPr>
    </w:p>
    <w:sectPr w:rsidR="00650687" w:rsidRPr="00F7481E" w:rsidSect="00A811FB">
      <w:footerReference w:type="default" r:id="rId41"/>
      <w:footerReference w:type="first" r:id="rId42"/>
      <w:pgSz w:w="11906" w:h="16838" w:code="9"/>
      <w:pgMar w:top="1440" w:right="1440" w:bottom="1276" w:left="1440" w:header="851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7863E" w14:textId="77777777" w:rsidR="0088466F" w:rsidRDefault="0088466F" w:rsidP="00656070">
      <w:pPr>
        <w:spacing w:after="0" w:line="240" w:lineRule="auto"/>
      </w:pPr>
      <w:r>
        <w:separator/>
      </w:r>
    </w:p>
  </w:endnote>
  <w:endnote w:type="continuationSeparator" w:id="0">
    <w:p w14:paraId="05586ADF" w14:textId="77777777" w:rsidR="0088466F" w:rsidRDefault="0088466F" w:rsidP="00656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3980833"/>
      <w:docPartObj>
        <w:docPartGallery w:val="Page Numbers (Bottom of Page)"/>
        <w:docPartUnique/>
      </w:docPartObj>
    </w:sdtPr>
    <w:sdtContent>
      <w:p w14:paraId="707F51D0" w14:textId="77777777" w:rsidR="001D0D51" w:rsidRDefault="001D0D5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F727A7E" w14:textId="77777777" w:rsidR="001D0D51" w:rsidRDefault="001D0D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9803000"/>
      <w:docPartObj>
        <w:docPartGallery w:val="Page Numbers (Bottom of Page)"/>
        <w:docPartUnique/>
      </w:docPartObj>
    </w:sdtPr>
    <w:sdtContent>
      <w:p w14:paraId="28B6F6CF" w14:textId="77777777" w:rsidR="001D0D51" w:rsidRDefault="001D0D5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E272F68" w14:textId="77777777" w:rsidR="001D0D51" w:rsidRDefault="001D0D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936365"/>
      <w:docPartObj>
        <w:docPartGallery w:val="Page Numbers (Bottom of Page)"/>
        <w:docPartUnique/>
      </w:docPartObj>
    </w:sdtPr>
    <w:sdtContent>
      <w:p w14:paraId="411A93A0" w14:textId="77777777" w:rsidR="001D0D51" w:rsidRDefault="001D0D5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39E37E5" w14:textId="77777777" w:rsidR="001D0D51" w:rsidRDefault="001D0D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8EF167" w14:textId="77777777" w:rsidR="0088466F" w:rsidRDefault="0088466F" w:rsidP="00656070">
      <w:pPr>
        <w:spacing w:after="0" w:line="240" w:lineRule="auto"/>
      </w:pPr>
      <w:r>
        <w:separator/>
      </w:r>
    </w:p>
  </w:footnote>
  <w:footnote w:type="continuationSeparator" w:id="0">
    <w:p w14:paraId="3DFC6C68" w14:textId="77777777" w:rsidR="0088466F" w:rsidRDefault="0088466F" w:rsidP="00656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1BDFC8" w14:textId="3F564E41" w:rsidR="00A811FB" w:rsidRPr="00A811FB" w:rsidRDefault="00A811FB">
    <w:pPr>
      <w:pStyle w:val="Header"/>
      <w:rPr>
        <w:rFonts w:ascii="Verdana" w:hAnsi="Verdana"/>
      </w:rPr>
    </w:pPr>
    <w:r w:rsidRPr="00A811FB">
      <w:rPr>
        <w:rFonts w:ascii="Verdana" w:hAnsi="Verdana"/>
      </w:rPr>
      <w:t xml:space="preserve">AKASH KUMAR BANIK </w:t>
    </w:r>
    <w:r>
      <w:rPr>
        <w:rFonts w:ascii="Verdana" w:hAnsi="Verdana"/>
      </w:rPr>
      <w:tab/>
    </w:r>
    <w:r>
      <w:rPr>
        <w:rFonts w:ascii="Verdana" w:hAnsi="Verdana"/>
      </w:rPr>
      <w:tab/>
    </w:r>
    <w:r w:rsidRPr="00A811FB">
      <w:rPr>
        <w:rFonts w:ascii="Verdana" w:hAnsi="Verdana"/>
      </w:rPr>
      <w:t>24MCA0242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83697"/>
    <w:multiLevelType w:val="hybridMultilevel"/>
    <w:tmpl w:val="09AEA7E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C5A0F"/>
    <w:multiLevelType w:val="multilevel"/>
    <w:tmpl w:val="662E7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B13D60"/>
    <w:multiLevelType w:val="hybridMultilevel"/>
    <w:tmpl w:val="B9187BCC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0711448"/>
    <w:multiLevelType w:val="multilevel"/>
    <w:tmpl w:val="976C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4120AD"/>
    <w:multiLevelType w:val="multilevel"/>
    <w:tmpl w:val="9EE8D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33D79"/>
    <w:multiLevelType w:val="hybridMultilevel"/>
    <w:tmpl w:val="04B842F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48188649">
    <w:abstractNumId w:val="0"/>
  </w:num>
  <w:num w:numId="2" w16cid:durableId="48766800">
    <w:abstractNumId w:val="5"/>
  </w:num>
  <w:num w:numId="3" w16cid:durableId="203373020">
    <w:abstractNumId w:val="2"/>
  </w:num>
  <w:num w:numId="4" w16cid:durableId="1810247365">
    <w:abstractNumId w:val="4"/>
  </w:num>
  <w:num w:numId="5" w16cid:durableId="622924136">
    <w:abstractNumId w:val="3"/>
  </w:num>
  <w:num w:numId="6" w16cid:durableId="1106536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185"/>
    <w:rsid w:val="000007FE"/>
    <w:rsid w:val="00002D27"/>
    <w:rsid w:val="000156FF"/>
    <w:rsid w:val="0002698A"/>
    <w:rsid w:val="000301AC"/>
    <w:rsid w:val="00051890"/>
    <w:rsid w:val="0006365C"/>
    <w:rsid w:val="00085AD8"/>
    <w:rsid w:val="00092E1B"/>
    <w:rsid w:val="000A5DAE"/>
    <w:rsid w:val="000D7F36"/>
    <w:rsid w:val="000E7511"/>
    <w:rsid w:val="001317F6"/>
    <w:rsid w:val="00154E37"/>
    <w:rsid w:val="00171CF3"/>
    <w:rsid w:val="00172ED6"/>
    <w:rsid w:val="00174090"/>
    <w:rsid w:val="0018358B"/>
    <w:rsid w:val="001A4FC9"/>
    <w:rsid w:val="001C2A55"/>
    <w:rsid w:val="001D0D51"/>
    <w:rsid w:val="001D1164"/>
    <w:rsid w:val="001D2CDF"/>
    <w:rsid w:val="001E7B33"/>
    <w:rsid w:val="001F5A59"/>
    <w:rsid w:val="00201BBF"/>
    <w:rsid w:val="00255037"/>
    <w:rsid w:val="002577A7"/>
    <w:rsid w:val="002A22E3"/>
    <w:rsid w:val="002B7A6E"/>
    <w:rsid w:val="002C6EC2"/>
    <w:rsid w:val="002D573D"/>
    <w:rsid w:val="002E6792"/>
    <w:rsid w:val="00306D5E"/>
    <w:rsid w:val="003359B3"/>
    <w:rsid w:val="00353DC4"/>
    <w:rsid w:val="00356CC3"/>
    <w:rsid w:val="003574C4"/>
    <w:rsid w:val="00363097"/>
    <w:rsid w:val="00373BE5"/>
    <w:rsid w:val="003901DB"/>
    <w:rsid w:val="003A4B58"/>
    <w:rsid w:val="003B0061"/>
    <w:rsid w:val="003D1A7C"/>
    <w:rsid w:val="004430C6"/>
    <w:rsid w:val="00445C63"/>
    <w:rsid w:val="004467BA"/>
    <w:rsid w:val="004525DB"/>
    <w:rsid w:val="004A5520"/>
    <w:rsid w:val="004D3F26"/>
    <w:rsid w:val="004F19E6"/>
    <w:rsid w:val="005215B8"/>
    <w:rsid w:val="0055061D"/>
    <w:rsid w:val="005C00F6"/>
    <w:rsid w:val="005C1CB5"/>
    <w:rsid w:val="00602855"/>
    <w:rsid w:val="00613492"/>
    <w:rsid w:val="00634848"/>
    <w:rsid w:val="00650687"/>
    <w:rsid w:val="00656070"/>
    <w:rsid w:val="00656339"/>
    <w:rsid w:val="006B1BE2"/>
    <w:rsid w:val="006D14A1"/>
    <w:rsid w:val="006D6207"/>
    <w:rsid w:val="006F61F2"/>
    <w:rsid w:val="006F6CCA"/>
    <w:rsid w:val="007007AB"/>
    <w:rsid w:val="00731C4B"/>
    <w:rsid w:val="00737F93"/>
    <w:rsid w:val="00750A04"/>
    <w:rsid w:val="007554B6"/>
    <w:rsid w:val="00765E12"/>
    <w:rsid w:val="00784DA8"/>
    <w:rsid w:val="007A1F24"/>
    <w:rsid w:val="007A60F1"/>
    <w:rsid w:val="007D5D40"/>
    <w:rsid w:val="0080657A"/>
    <w:rsid w:val="00813BF7"/>
    <w:rsid w:val="008402C2"/>
    <w:rsid w:val="0084189A"/>
    <w:rsid w:val="008450FF"/>
    <w:rsid w:val="0088466F"/>
    <w:rsid w:val="00884C4D"/>
    <w:rsid w:val="008F0D86"/>
    <w:rsid w:val="00937A21"/>
    <w:rsid w:val="009426CA"/>
    <w:rsid w:val="00954A7F"/>
    <w:rsid w:val="00962788"/>
    <w:rsid w:val="009713AE"/>
    <w:rsid w:val="009C1072"/>
    <w:rsid w:val="009D6EEA"/>
    <w:rsid w:val="009E442B"/>
    <w:rsid w:val="00A10963"/>
    <w:rsid w:val="00A62A15"/>
    <w:rsid w:val="00A6701E"/>
    <w:rsid w:val="00A72185"/>
    <w:rsid w:val="00A7627B"/>
    <w:rsid w:val="00A811FB"/>
    <w:rsid w:val="00A93746"/>
    <w:rsid w:val="00A960DF"/>
    <w:rsid w:val="00AA23C9"/>
    <w:rsid w:val="00AA331C"/>
    <w:rsid w:val="00AB1FC4"/>
    <w:rsid w:val="00AC2A0A"/>
    <w:rsid w:val="00AE18A8"/>
    <w:rsid w:val="00B028C6"/>
    <w:rsid w:val="00B11D67"/>
    <w:rsid w:val="00B364EF"/>
    <w:rsid w:val="00B4317B"/>
    <w:rsid w:val="00B52046"/>
    <w:rsid w:val="00B6430E"/>
    <w:rsid w:val="00B83941"/>
    <w:rsid w:val="00BA2CF1"/>
    <w:rsid w:val="00BF4A8E"/>
    <w:rsid w:val="00C33112"/>
    <w:rsid w:val="00C33E74"/>
    <w:rsid w:val="00C44A12"/>
    <w:rsid w:val="00C517F9"/>
    <w:rsid w:val="00C549A3"/>
    <w:rsid w:val="00C75B0C"/>
    <w:rsid w:val="00C76573"/>
    <w:rsid w:val="00C77335"/>
    <w:rsid w:val="00CD4BC1"/>
    <w:rsid w:val="00D273EC"/>
    <w:rsid w:val="00D63F67"/>
    <w:rsid w:val="00D82BA7"/>
    <w:rsid w:val="00DF4844"/>
    <w:rsid w:val="00E41E64"/>
    <w:rsid w:val="00E46F42"/>
    <w:rsid w:val="00E509C7"/>
    <w:rsid w:val="00E55B1F"/>
    <w:rsid w:val="00E565F0"/>
    <w:rsid w:val="00E65560"/>
    <w:rsid w:val="00E72105"/>
    <w:rsid w:val="00E73C31"/>
    <w:rsid w:val="00EA65CD"/>
    <w:rsid w:val="00EF1EB0"/>
    <w:rsid w:val="00F21A22"/>
    <w:rsid w:val="00F45CA4"/>
    <w:rsid w:val="00F53DD3"/>
    <w:rsid w:val="00F7481E"/>
    <w:rsid w:val="00F824B5"/>
    <w:rsid w:val="00F8289E"/>
    <w:rsid w:val="00F846FE"/>
    <w:rsid w:val="00F97EEC"/>
    <w:rsid w:val="00FA1041"/>
    <w:rsid w:val="00FA73C1"/>
    <w:rsid w:val="00FB565E"/>
    <w:rsid w:val="00FD21A9"/>
    <w:rsid w:val="00FE05DD"/>
    <w:rsid w:val="00FE6E3D"/>
    <w:rsid w:val="00FF226B"/>
    <w:rsid w:val="00FF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D95538"/>
  <w15:chartTrackingRefBased/>
  <w15:docId w15:val="{15930E24-AE69-49E9-80B0-D7E545DF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KBStyle">
    <w:name w:val="AKB_Style"/>
    <w:basedOn w:val="Normal"/>
    <w:link w:val="AKBStyleChar"/>
    <w:qFormat/>
    <w:rsid w:val="008450FF"/>
    <w:pPr>
      <w:spacing w:line="360" w:lineRule="auto"/>
      <w:jc w:val="both"/>
    </w:pPr>
    <w:rPr>
      <w:rFonts w:ascii="Times New Roman" w:hAnsi="Times New Roman"/>
      <w:sz w:val="24"/>
    </w:rPr>
  </w:style>
  <w:style w:type="character" w:customStyle="1" w:styleId="AKBStyleChar">
    <w:name w:val="AKB_Style Char"/>
    <w:basedOn w:val="DefaultParagraphFont"/>
    <w:link w:val="AKBStyle"/>
    <w:rsid w:val="008450FF"/>
    <w:rPr>
      <w:rFonts w:ascii="Times New Roman" w:hAnsi="Times New Roman"/>
      <w:sz w:val="24"/>
    </w:rPr>
  </w:style>
  <w:style w:type="paragraph" w:customStyle="1" w:styleId="AKBINDEX">
    <w:name w:val="AKB_INDEX"/>
    <w:basedOn w:val="Normal"/>
    <w:link w:val="AKBINDEXChar"/>
    <w:qFormat/>
    <w:rsid w:val="00656339"/>
    <w:pPr>
      <w:spacing w:line="240" w:lineRule="auto"/>
      <w:jc w:val="both"/>
    </w:pPr>
    <w:rPr>
      <w:rFonts w:ascii="Times New Roman" w:hAnsi="Times New Roman"/>
      <w:sz w:val="24"/>
    </w:rPr>
  </w:style>
  <w:style w:type="character" w:customStyle="1" w:styleId="AKBINDEXChar">
    <w:name w:val="AKB_INDEX Char"/>
    <w:basedOn w:val="AKBStyleChar"/>
    <w:link w:val="AKBINDEX"/>
    <w:rsid w:val="00656339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65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070"/>
  </w:style>
  <w:style w:type="paragraph" w:styleId="Footer">
    <w:name w:val="footer"/>
    <w:basedOn w:val="Normal"/>
    <w:link w:val="FooterChar"/>
    <w:uiPriority w:val="99"/>
    <w:unhideWhenUsed/>
    <w:rsid w:val="00656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070"/>
  </w:style>
  <w:style w:type="paragraph" w:styleId="ListParagraph">
    <w:name w:val="List Paragraph"/>
    <w:basedOn w:val="Normal"/>
    <w:uiPriority w:val="34"/>
    <w:qFormat/>
    <w:rsid w:val="00813B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0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10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6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1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0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36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0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4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6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1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6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99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8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9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5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47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6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35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29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9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3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5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8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7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7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5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9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7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6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0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8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8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9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6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2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4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3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8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9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0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2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3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2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22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9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6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7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8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63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7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0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3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8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93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4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6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2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4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3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95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54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35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1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7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7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76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1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8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3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1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0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6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60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1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4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4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0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4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8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5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3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3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5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86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7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7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7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9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2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8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6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8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1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4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97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5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03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0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9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4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1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8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8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8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0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4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1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5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8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4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7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5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3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5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1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6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5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3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6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6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9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1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6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6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0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2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3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2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53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0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5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3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4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3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4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2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ash\OneDrive\Documents\Custom%20Office%20Templates\AKB_CYCLE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FAC19-0F23-43EF-A219-0F5A7ADA6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AKB_CYCLESHEET</Template>
  <TotalTime>279</TotalTime>
  <Pages>19</Pages>
  <Words>1694</Words>
  <Characters>9662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 Banik</dc:creator>
  <cp:keywords/>
  <dc:description/>
  <cp:lastModifiedBy>Akash Kumar Banik</cp:lastModifiedBy>
  <cp:revision>31</cp:revision>
  <dcterms:created xsi:type="dcterms:W3CDTF">2024-08-15T10:22:00Z</dcterms:created>
  <dcterms:modified xsi:type="dcterms:W3CDTF">2024-10-23T16:43:00Z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f5ac87ea-8d9a-405a-8757-01a71a3a67b8</vt:lpwstr>
  </property>
</Properties>
</file>